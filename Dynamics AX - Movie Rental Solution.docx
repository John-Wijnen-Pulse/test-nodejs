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ABD" w:rsidRDefault="00363AE6" w:rsidP="003C37DD">
      <w:pPr>
        <w:pStyle w:val="0211Subkop"/>
        <w:numPr>
          <w:ilvl w:val="0"/>
          <w:numId w:val="0"/>
        </w:numPr>
      </w:pPr>
      <w:bookmarkStart w:id="0" w:name="_Toc362271051"/>
      <w:bookmarkStart w:id="1" w:name="_Toc365902845"/>
      <w:bookmarkStart w:id="2" w:name="_Toc368048019"/>
      <w:bookmarkStart w:id="3" w:name="_Toc388886916"/>
      <w:bookmarkStart w:id="4" w:name="_Toc443381627"/>
      <w:bookmarkStart w:id="5" w:name="_Toc443381750"/>
      <w:bookmarkStart w:id="6" w:name="_Toc443382311"/>
      <w:bookmarkStart w:id="7" w:name="_Toc443382349"/>
      <w:bookmarkStart w:id="8" w:name="_Toc443382359"/>
      <w:bookmarkStart w:id="9" w:name="_Toc482954098"/>
      <w:r>
        <w:rPr>
          <w:noProof/>
          <w:lang w:eastAsia="nl-NL"/>
        </w:rPr>
        <w:drawing>
          <wp:anchor distT="0" distB="0" distL="114300" distR="114300" simplePos="0" relativeHeight="251670528" behindDoc="0" locked="0" layoutInCell="1" allowOverlap="1" wp14:anchorId="2FB12D8F" wp14:editId="3B2D91A7">
            <wp:simplePos x="0" y="0"/>
            <wp:positionH relativeFrom="column">
              <wp:posOffset>-941070</wp:posOffset>
            </wp:positionH>
            <wp:positionV relativeFrom="paragraph">
              <wp:posOffset>-1376045</wp:posOffset>
            </wp:positionV>
            <wp:extent cx="7572375" cy="538099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43304821_geel.jpg"/>
                    <pic:cNvPicPr/>
                  </pic:nvPicPr>
                  <pic:blipFill rotWithShape="1">
                    <a:blip r:embed="rId8" cstate="screen">
                      <a:extLst>
                        <a:ext uri="{28A0092B-C50C-407E-A947-70E740481C1C}">
                          <a14:useLocalDpi xmlns:a14="http://schemas.microsoft.com/office/drawing/2010/main" val="0"/>
                        </a:ext>
                      </a:extLst>
                    </a:blip>
                    <a:srcRect/>
                    <a:stretch/>
                  </pic:blipFill>
                  <pic:spPr bwMode="auto">
                    <a:xfrm>
                      <a:off x="0" y="0"/>
                      <a:ext cx="7572375" cy="5380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p>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Default="00A56ABD" w:rsidP="00A56ABD"/>
    <w:p w:rsidR="00993FAC" w:rsidRDefault="00993FAC" w:rsidP="00A56ABD"/>
    <w:p w:rsidR="00993FAC" w:rsidRDefault="00993FAC" w:rsidP="00A56ABD"/>
    <w:p w:rsidR="00993FAC" w:rsidRPr="00A56ABD" w:rsidRDefault="00993FAC" w:rsidP="00A56ABD"/>
    <w:p w:rsidR="00A56ABD" w:rsidRDefault="00A56ABD" w:rsidP="00A56ABD"/>
    <w:p w:rsidR="00993FAC" w:rsidRDefault="00993FAC" w:rsidP="00A56ABD"/>
    <w:p w:rsidR="00993FAC" w:rsidRDefault="00993FAC" w:rsidP="00A56ABD"/>
    <w:p w:rsidR="00993FAC" w:rsidRDefault="00993FAC" w:rsidP="00A56ABD"/>
    <w:p w:rsidR="00993FAC" w:rsidRDefault="00993FAC" w:rsidP="00A56ABD"/>
    <w:p w:rsidR="00993FAC" w:rsidRPr="00A56ABD" w:rsidRDefault="00993FAC" w:rsidP="00A56ABD"/>
    <w:p w:rsidR="00A56ABD" w:rsidRPr="00A56ABD" w:rsidRDefault="00A56ABD" w:rsidP="00A56ABD"/>
    <w:p w:rsidR="00993FAC" w:rsidRDefault="00993FAC" w:rsidP="00A56ABD"/>
    <w:p w:rsidR="00A56ABD" w:rsidRPr="00A56ABD" w:rsidRDefault="00692C2A" w:rsidP="00A56ABD">
      <w:r w:rsidRPr="006C6055">
        <w:rPr>
          <w:noProof/>
          <w:lang w:eastAsia="nl-NL"/>
        </w:rPr>
        <mc:AlternateContent>
          <mc:Choice Requires="wps">
            <w:drawing>
              <wp:anchor distT="0" distB="0" distL="114300" distR="114300" simplePos="0" relativeHeight="251664384" behindDoc="0" locked="0" layoutInCell="1" allowOverlap="1" wp14:anchorId="5E39912D" wp14:editId="61835F8F">
                <wp:simplePos x="0" y="0"/>
                <wp:positionH relativeFrom="column">
                  <wp:posOffset>-221311</wp:posOffset>
                </wp:positionH>
                <wp:positionV relativeFrom="paragraph">
                  <wp:posOffset>187534</wp:posOffset>
                </wp:positionV>
                <wp:extent cx="5081905" cy="1252498"/>
                <wp:effectExtent l="0" t="0" r="0" b="508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1252498"/>
                        </a:xfrm>
                        <a:prstGeom prst="rect">
                          <a:avLst/>
                        </a:prstGeom>
                        <a:noFill/>
                        <a:ln w="9525">
                          <a:noFill/>
                          <a:miter lim="800000"/>
                          <a:headEnd/>
                          <a:tailEnd/>
                        </a:ln>
                      </wps:spPr>
                      <wps:txbx>
                        <w:txbxContent>
                          <w:p w:rsidR="00516DDF" w:rsidRPr="00516DDF" w:rsidRDefault="00516DDF" w:rsidP="001E5702">
                            <w:pPr>
                              <w:pStyle w:val="00HeaderCover"/>
                              <w:rPr>
                                <w:color w:val="auto"/>
                                <w:lang w:val="en-GB"/>
                              </w:rPr>
                            </w:pPr>
                            <w:r w:rsidRPr="00516DDF">
                              <w:rPr>
                                <w:color w:val="auto"/>
                                <w:lang w:val="en-GB"/>
                              </w:rPr>
                              <w:t xml:space="preserve">Dynamics AX </w:t>
                            </w:r>
                          </w:p>
                          <w:p w:rsidR="001E5702" w:rsidRPr="00516DDF" w:rsidRDefault="00516DDF" w:rsidP="001E5702">
                            <w:pPr>
                              <w:pStyle w:val="00HeaderCover"/>
                              <w:rPr>
                                <w:color w:val="auto"/>
                                <w:lang w:val="en-GB"/>
                              </w:rPr>
                            </w:pPr>
                            <w:r w:rsidRPr="00516DDF">
                              <w:rPr>
                                <w:color w:val="auto"/>
                                <w:lang w:val="en-GB"/>
                              </w:rPr>
                              <w:t>Movie Rental Solution</w:t>
                            </w:r>
                          </w:p>
                          <w:p w:rsidR="006C6055" w:rsidRPr="00516DDF" w:rsidRDefault="006C6055" w:rsidP="00165BBC">
                            <w:pPr>
                              <w:pStyle w:val="00HeaderCover"/>
                              <w:rPr>
                                <w:color w:val="auto"/>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39912D" id="_x0000_t202" coordsize="21600,21600" o:spt="202" path="m,l,21600r21600,l21600,xe">
                <v:stroke joinstyle="miter"/>
                <v:path gradientshapeok="t" o:connecttype="rect"/>
              </v:shapetype>
              <v:shape id="Tekstvak 2" o:spid="_x0000_s1026" type="#_x0000_t202" style="position:absolute;left:0;text-align:left;margin-left:-17.45pt;margin-top:14.75pt;width:400.15pt;height:9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" filled="f" stroked="f">
                <v:textbox>
                  <w:txbxContent>
                    <w:p w:rsidR="00516DDF" w:rsidRPr="00516DDF" w:rsidRDefault="00516DDF" w:rsidP="001E5702">
                      <w:pPr>
                        <w:pStyle w:val="00HeaderCover"/>
                        <w:rPr>
                          <w:color w:val="auto"/>
                          <w:lang w:val="en-GB"/>
                        </w:rPr>
                      </w:pPr>
                      <w:r w:rsidRPr="00516DDF">
                        <w:rPr>
                          <w:color w:val="auto"/>
                          <w:lang w:val="en-GB"/>
                        </w:rPr>
                        <w:t xml:space="preserve">Dynamics AX </w:t>
                      </w:r>
                    </w:p>
                    <w:p w:rsidR="001E5702" w:rsidRPr="00516DDF" w:rsidRDefault="00516DDF" w:rsidP="001E5702">
                      <w:pPr>
                        <w:pStyle w:val="00HeaderCover"/>
                        <w:rPr>
                          <w:color w:val="auto"/>
                          <w:lang w:val="en-GB"/>
                        </w:rPr>
                      </w:pPr>
                      <w:r w:rsidRPr="00516DDF">
                        <w:rPr>
                          <w:color w:val="auto"/>
                          <w:lang w:val="en-GB"/>
                        </w:rPr>
                        <w:t>Movie Rental Solution</w:t>
                      </w:r>
                    </w:p>
                    <w:p w:rsidR="006C6055" w:rsidRPr="00516DDF" w:rsidRDefault="006C6055" w:rsidP="00165BBC">
                      <w:pPr>
                        <w:pStyle w:val="00HeaderCover"/>
                        <w:rPr>
                          <w:color w:val="auto"/>
                          <w:lang w:val="en-GB"/>
                        </w:rPr>
                      </w:pPr>
                    </w:p>
                  </w:txbxContent>
                </v:textbox>
              </v:shape>
            </w:pict>
          </mc:Fallback>
        </mc:AlternateContent>
      </w:r>
    </w:p>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Default="00717B5F" w:rsidP="00A56ABD">
      <w:r w:rsidRPr="00DF5DBE">
        <w:rPr>
          <w:noProof/>
          <w:lang w:eastAsia="nl-NL"/>
        </w:rPr>
        <mc:AlternateContent>
          <mc:Choice Requires="wps">
            <w:drawing>
              <wp:anchor distT="0" distB="0" distL="114300" distR="114300" simplePos="0" relativeHeight="251661312" behindDoc="0" locked="0" layoutInCell="1" allowOverlap="1" wp14:anchorId="07F5E697" wp14:editId="7F9BE912">
                <wp:simplePos x="0" y="0"/>
                <wp:positionH relativeFrom="column">
                  <wp:posOffset>-219710</wp:posOffset>
                </wp:positionH>
                <wp:positionV relativeFrom="paragraph">
                  <wp:posOffset>219710</wp:posOffset>
                </wp:positionV>
                <wp:extent cx="5060315" cy="608330"/>
                <wp:effectExtent l="0" t="0" r="0" b="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608330"/>
                        </a:xfrm>
                        <a:prstGeom prst="rect">
                          <a:avLst/>
                        </a:prstGeom>
                        <a:noFill/>
                        <a:ln w="9525">
                          <a:noFill/>
                          <a:miter lim="800000"/>
                          <a:headEnd/>
                          <a:tailEnd/>
                        </a:ln>
                      </wps:spPr>
                      <wps:txbx>
                        <w:txbxContent>
                          <w:p w:rsidR="00077B15" w:rsidRPr="00DD39DA" w:rsidRDefault="00077B15" w:rsidP="00077B15">
                            <w:pPr>
                              <w:pStyle w:val="00Ondertitel1"/>
                              <w:rPr>
                                <w:color w:val="auto"/>
                              </w:rPr>
                            </w:pPr>
                          </w:p>
                          <w:p w:rsidR="00077B15" w:rsidRPr="00DD39DA" w:rsidRDefault="00077B15" w:rsidP="00077B15">
                            <w:pPr>
                              <w:pStyle w:val="00Ondertitel1"/>
                              <w:rPr>
                                <w:color w:val="auto"/>
                              </w:rPr>
                            </w:pPr>
                          </w:p>
                          <w:sdt>
                            <w:sdtPr>
                              <w:rPr>
                                <w:color w:val="auto"/>
                                <w:lang w:val="en-GB"/>
                              </w:rPr>
                              <w:id w:val="244857760"/>
                              <w:placeholder>
                                <w:docPart w:val="743A58BD1C164EE18C60D6F42672539F"/>
                              </w:placeholder>
                            </w:sdtPr>
                            <w:sdtEndPr/>
                            <w:sdtContent>
                              <w:p w:rsidR="0026296C" w:rsidRPr="00DD39DA" w:rsidRDefault="001E5702" w:rsidP="004F65FF">
                                <w:pPr>
                                  <w:pStyle w:val="00Ondertitel1"/>
                                  <w:rPr>
                                    <w:color w:val="auto"/>
                                    <w:lang w:val="en-GB"/>
                                  </w:rPr>
                                </w:pPr>
                                <w:r w:rsidRPr="00DD39DA">
                                  <w:rPr>
                                    <w:color w:val="auto"/>
                                    <w:lang w:val="en-GB"/>
                                  </w:rPr>
                                  <w:t xml:space="preserve">Versie: </w:t>
                                </w:r>
                                <w:r w:rsidR="00921A0A" w:rsidRPr="00DD39DA">
                                  <w:rPr>
                                    <w:color w:val="auto"/>
                                    <w:lang w:val="en-GB"/>
                                  </w:rPr>
                                  <w:fldChar w:fldCharType="begin"/>
                                </w:r>
                                <w:r w:rsidR="00921A0A" w:rsidRPr="00DD39DA">
                                  <w:rPr>
                                    <w:color w:val="auto"/>
                                  </w:rPr>
                                  <w:instrText xml:space="preserve"> TIME \@ "d MMMM yyyy" </w:instrText>
                                </w:r>
                                <w:r w:rsidR="00921A0A" w:rsidRPr="00DD39DA">
                                  <w:rPr>
                                    <w:color w:val="auto"/>
                                    <w:lang w:val="en-GB"/>
                                  </w:rPr>
                                  <w:fldChar w:fldCharType="separate"/>
                                </w:r>
                                <w:r w:rsidR="005F6DD5">
                                  <w:rPr>
                                    <w:noProof/>
                                    <w:color w:val="auto"/>
                                  </w:rPr>
                                  <w:t>19 mei 2017</w:t>
                                </w:r>
                                <w:r w:rsidR="00921A0A" w:rsidRPr="00DD39DA">
                                  <w:rPr>
                                    <w:color w:val="auto"/>
                                    <w:lang w:val="en-GB"/>
                                  </w:rPr>
                                  <w:fldChar w:fldCharType="end"/>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5E697" id="_x0000_s1027" type="#_x0000_t202" style="position:absolute;left:0;text-align:left;margin-left:-17.3pt;margin-top:17.3pt;width:398.45pt;height:47.9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" filled="f" stroked="f">
                <v:textbox style="mso-fit-shape-to-text:t">
                  <w:txbxContent>
                    <w:p w:rsidR="00077B15" w:rsidRPr="00DD39DA" w:rsidRDefault="00077B15" w:rsidP="00077B15">
                      <w:pPr>
                        <w:pStyle w:val="00Ondertitel1"/>
                        <w:rPr>
                          <w:color w:val="auto"/>
                        </w:rPr>
                      </w:pPr>
                    </w:p>
                    <w:p w:rsidR="00077B15" w:rsidRPr="00DD39DA" w:rsidRDefault="00077B15" w:rsidP="00077B15">
                      <w:pPr>
                        <w:pStyle w:val="00Ondertitel1"/>
                        <w:rPr>
                          <w:color w:val="auto"/>
                        </w:rPr>
                      </w:pPr>
                    </w:p>
                    <w:sdt>
                      <w:sdtPr>
                        <w:rPr>
                          <w:color w:val="auto"/>
                          <w:lang w:val="en-GB"/>
                        </w:rPr>
                        <w:id w:val="244857760"/>
                        <w:placeholder>
                          <w:docPart w:val="743A58BD1C164EE18C60D6F42672539F"/>
                        </w:placeholder>
                      </w:sdtPr>
                      <w:sdtEndPr/>
                      <w:sdtContent>
                        <w:p w:rsidR="0026296C" w:rsidRPr="00DD39DA" w:rsidRDefault="001E5702" w:rsidP="004F65FF">
                          <w:pPr>
                            <w:pStyle w:val="00Ondertitel1"/>
                            <w:rPr>
                              <w:color w:val="auto"/>
                              <w:lang w:val="en-GB"/>
                            </w:rPr>
                          </w:pPr>
                          <w:r w:rsidRPr="00DD39DA">
                            <w:rPr>
                              <w:color w:val="auto"/>
                              <w:lang w:val="en-GB"/>
                            </w:rPr>
                            <w:t xml:space="preserve">Versie: </w:t>
                          </w:r>
                          <w:r w:rsidR="00921A0A" w:rsidRPr="00DD39DA">
                            <w:rPr>
                              <w:color w:val="auto"/>
                              <w:lang w:val="en-GB"/>
                            </w:rPr>
                            <w:fldChar w:fldCharType="begin"/>
                          </w:r>
                          <w:r w:rsidR="00921A0A" w:rsidRPr="00DD39DA">
                            <w:rPr>
                              <w:color w:val="auto"/>
                            </w:rPr>
                            <w:instrText xml:space="preserve"> TIME \@ "d MMMM yyyy" </w:instrText>
                          </w:r>
                          <w:r w:rsidR="00921A0A" w:rsidRPr="00DD39DA">
                            <w:rPr>
                              <w:color w:val="auto"/>
                              <w:lang w:val="en-GB"/>
                            </w:rPr>
                            <w:fldChar w:fldCharType="separate"/>
                          </w:r>
                          <w:r w:rsidR="005F6DD5">
                            <w:rPr>
                              <w:noProof/>
                              <w:color w:val="auto"/>
                            </w:rPr>
                            <w:t>19 mei 2017</w:t>
                          </w:r>
                          <w:r w:rsidR="00921A0A" w:rsidRPr="00DD39DA">
                            <w:rPr>
                              <w:color w:val="auto"/>
                              <w:lang w:val="en-GB"/>
                            </w:rPr>
                            <w:fldChar w:fldCharType="end"/>
                          </w:r>
                        </w:p>
                      </w:sdtContent>
                    </w:sdt>
                  </w:txbxContent>
                </v:textbox>
              </v:shape>
            </w:pict>
          </mc:Fallback>
        </mc:AlternateContent>
      </w:r>
    </w:p>
    <w:p w:rsidR="00A56ABD" w:rsidRPr="00A56ABD" w:rsidRDefault="00A56ABD" w:rsidP="00A56ABD"/>
    <w:p w:rsidR="00A56ABD" w:rsidRPr="00A56ABD" w:rsidRDefault="00A56ABD" w:rsidP="00A56ABD"/>
    <w:p w:rsidR="00A56ABD" w:rsidRDefault="00A56ABD" w:rsidP="00A56ABD">
      <w:pPr>
        <w:tabs>
          <w:tab w:val="left" w:pos="7968"/>
        </w:tabs>
      </w:pPr>
      <w:r>
        <w:tab/>
      </w:r>
    </w:p>
    <w:p w:rsidR="009E3F6D" w:rsidRDefault="009E3F6D" w:rsidP="00A56ABD"/>
    <w:p w:rsidR="00BE467A" w:rsidRPr="006A1A25" w:rsidRDefault="00211C01" w:rsidP="0015771C">
      <w:pPr>
        <w:pStyle w:val="11Adresgegevens"/>
        <w:rPr>
          <w:lang w:val="nl-NL"/>
        </w:rPr>
      </w:pPr>
      <w:r w:rsidRPr="006A1A25">
        <w:rPr>
          <w:lang w:val="nl-NL"/>
        </w:rPr>
        <w:tab/>
      </w:r>
      <w:r w:rsidRPr="006A1A25">
        <w:rPr>
          <w:lang w:val="nl-NL"/>
        </w:rPr>
        <w:tab/>
      </w:r>
      <w:r w:rsidRPr="006A1A25">
        <w:rPr>
          <w:lang w:val="nl-NL"/>
        </w:rPr>
        <w:tab/>
      </w:r>
      <w:r w:rsidRPr="006A1A25">
        <w:rPr>
          <w:lang w:val="nl-NL"/>
        </w:rPr>
        <w:tab/>
      </w:r>
      <w:r w:rsidRPr="006A1A25">
        <w:rPr>
          <w:lang w:val="nl-NL"/>
        </w:rPr>
        <w:tab/>
      </w:r>
      <w:r w:rsidRPr="006A1A25">
        <w:rPr>
          <w:lang w:val="nl-NL"/>
        </w:rPr>
        <w:tab/>
      </w:r>
      <w:r w:rsidRPr="006A1A25">
        <w:rPr>
          <w:lang w:val="nl-NL"/>
        </w:rPr>
        <w:tab/>
      </w:r>
    </w:p>
    <w:p w:rsidR="00BE467A" w:rsidRPr="006A1A25" w:rsidRDefault="00BE467A" w:rsidP="0015771C">
      <w:pPr>
        <w:pStyle w:val="11Adresgegevens"/>
        <w:rPr>
          <w:lang w:val="nl-NL"/>
        </w:rPr>
      </w:pPr>
    </w:p>
    <w:p w:rsidR="00AE6B2B" w:rsidRDefault="00AE6B2B">
      <w:pPr>
        <w:rPr>
          <w:rFonts w:ascii="Franklin Gothic Book" w:hAnsi="Franklin Gothic Book" w:cs="ITCFranklinGothicStd-Med"/>
          <w:b/>
          <w:bCs/>
          <w:sz w:val="40"/>
          <w:szCs w:val="40"/>
        </w:rPr>
      </w:pPr>
      <w:bookmarkStart w:id="10" w:name="_Toc359940145"/>
      <w:bookmarkStart w:id="11" w:name="_Toc359940240"/>
      <w:bookmarkStart w:id="12" w:name="_Toc359940496"/>
      <w:bookmarkStart w:id="13" w:name="_Toc359947097"/>
      <w:bookmarkStart w:id="14" w:name="_Toc359947672"/>
      <w:bookmarkStart w:id="15" w:name="_Toc359948442"/>
      <w:bookmarkStart w:id="16" w:name="_Toc359948676"/>
      <w:bookmarkStart w:id="17" w:name="_Toc359948689"/>
      <w:bookmarkStart w:id="18" w:name="_Toc361224869"/>
      <w:bookmarkStart w:id="19" w:name="_Toc362271052"/>
      <w:bookmarkStart w:id="20" w:name="_Toc365902846"/>
      <w:r>
        <w:br w:type="page"/>
      </w:r>
    </w:p>
    <w:p w:rsidR="0015247E" w:rsidRDefault="0015247E" w:rsidP="0015247E">
      <w:pPr>
        <w:pStyle w:val="11Adresgegevens"/>
        <w:rPr>
          <w:lang w:val="nl-NL"/>
        </w:rPr>
      </w:pPr>
      <w:bookmarkStart w:id="21" w:name="_Toc368048020"/>
      <w:bookmarkStart w:id="22" w:name="_Toc388886917"/>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Pr="00C708D0" w:rsidRDefault="0015247E" w:rsidP="0015247E">
      <w:pPr>
        <w:pStyle w:val="11Adresgegevens"/>
        <w:rPr>
          <w:lang w:val="nl-NL"/>
        </w:rPr>
      </w:pPr>
      <w:r w:rsidRPr="00C708D0">
        <w:rPr>
          <w:lang w:val="nl-NL"/>
        </w:rPr>
        <w:t xml:space="preserve">Copyright © </w:t>
      </w:r>
      <w:r w:rsidRPr="005B193E">
        <w:fldChar w:fldCharType="begin"/>
      </w:r>
      <w:r w:rsidRPr="005B193E">
        <w:instrText xml:space="preserve"> DATE \@ "yyyy" \* MERGEFORMAT </w:instrText>
      </w:r>
      <w:r w:rsidRPr="005B193E">
        <w:fldChar w:fldCharType="separate"/>
      </w:r>
      <w:r w:rsidR="005F6DD5">
        <w:rPr>
          <w:noProof/>
        </w:rPr>
        <w:t>2017</w:t>
      </w:r>
      <w:r w:rsidRPr="005B193E">
        <w:fldChar w:fldCharType="end"/>
      </w:r>
      <w:r w:rsidRPr="00C708D0">
        <w:rPr>
          <w:lang w:val="nl-NL"/>
        </w:rPr>
        <w:t>, Pulse Business Solutions bv</w:t>
      </w:r>
    </w:p>
    <w:p w:rsidR="0015247E" w:rsidRPr="00C708D0" w:rsidRDefault="0015247E" w:rsidP="0015247E">
      <w:pPr>
        <w:pStyle w:val="11Adresgegevens"/>
        <w:rPr>
          <w:lang w:val="nl-NL"/>
        </w:rPr>
      </w:pPr>
    </w:p>
    <w:p w:rsidR="0015247E" w:rsidRDefault="0015247E" w:rsidP="0015247E">
      <w:pPr>
        <w:pStyle w:val="11Adresgegevens"/>
        <w:rPr>
          <w:lang w:val="nl-NL"/>
        </w:rPr>
      </w:pPr>
      <w:r w:rsidRPr="009C0DED">
        <w:rPr>
          <w:lang w:val="nl-NL"/>
        </w:rPr>
        <w:t>Pulse Business Solutions bv behoudt zich het recht voor om deze publicatie en/of gerela</w:t>
      </w:r>
      <w:r>
        <w:rPr>
          <w:lang w:val="nl-NL"/>
        </w:rPr>
        <w:t>teerde producten op elk gewenst</w:t>
      </w:r>
    </w:p>
    <w:p w:rsidR="0015247E" w:rsidRDefault="0015247E" w:rsidP="0015247E">
      <w:pPr>
        <w:pStyle w:val="11Adresgegevens"/>
        <w:rPr>
          <w:lang w:val="nl-NL"/>
        </w:rPr>
      </w:pPr>
      <w:r w:rsidRPr="009C0DED">
        <w:rPr>
          <w:lang w:val="nl-NL"/>
        </w:rPr>
        <w:t xml:space="preserve">tijdstip zonder kennisgeving te veranderen en/of te verbeteren. Uit deze uitgave vloeit geen verplichting voort, zonder de </w:t>
      </w:r>
    </w:p>
    <w:p w:rsidR="0015247E" w:rsidRDefault="0015247E" w:rsidP="0015247E">
      <w:pPr>
        <w:pStyle w:val="11Adresgegevens"/>
        <w:rPr>
          <w:lang w:val="nl-NL"/>
        </w:rPr>
      </w:pPr>
      <w:r w:rsidRPr="009C0DED">
        <w:rPr>
          <w:lang w:val="nl-NL"/>
        </w:rPr>
        <w:t xml:space="preserve">uitdrukkelijke vermelding hiervan. </w:t>
      </w:r>
    </w:p>
    <w:p w:rsidR="0015247E" w:rsidRDefault="0015247E" w:rsidP="0015247E">
      <w:pPr>
        <w:pStyle w:val="11Adresgegevens"/>
        <w:rPr>
          <w:lang w:val="nl-NL"/>
        </w:rPr>
      </w:pPr>
    </w:p>
    <w:p w:rsidR="0015247E" w:rsidRPr="004E1A37" w:rsidRDefault="0015247E" w:rsidP="0015247E">
      <w:pPr>
        <w:pStyle w:val="11Adresgegevens"/>
        <w:rPr>
          <w:lang w:val="nl-NL" w:eastAsia="en-US"/>
        </w:rPr>
      </w:pPr>
      <w:r w:rsidRPr="004E1A37">
        <w:rPr>
          <w:lang w:val="nl-NL" w:eastAsia="en-US"/>
        </w:rPr>
        <w:t>AXtension</w:t>
      </w:r>
      <w:r w:rsidRPr="004E1A37">
        <w:rPr>
          <w:vertAlign w:val="superscript"/>
          <w:lang w:val="nl-NL" w:eastAsia="en-US"/>
        </w:rPr>
        <w:t>®</w:t>
      </w:r>
      <w:r w:rsidRPr="004E1A37">
        <w:rPr>
          <w:lang w:val="nl-NL" w:eastAsia="en-US"/>
        </w:rPr>
        <w:t xml:space="preserve"> is een geregistreerd handelsmerk van More Dynamics Licensing BV.</w:t>
      </w:r>
    </w:p>
    <w:p w:rsidR="0015247E" w:rsidRDefault="0015247E" w:rsidP="0015247E">
      <w:pPr>
        <w:pStyle w:val="11Adresgegevens"/>
        <w:rPr>
          <w:lang w:val="nl-NL" w:eastAsia="en-US"/>
        </w:rPr>
      </w:pPr>
      <w:r w:rsidRPr="004E1A37">
        <w:rPr>
          <w:lang w:val="nl-NL" w:eastAsia="en-US"/>
        </w:rPr>
        <w:t xml:space="preserve">Microsoft en het Microsoft Dynamics-logo zijn gedeponeerde handelsmerken of handelsmerken van Microsoft Corporation of </w:t>
      </w:r>
    </w:p>
    <w:p w:rsidR="0015247E" w:rsidRDefault="0015247E" w:rsidP="0015247E">
      <w:pPr>
        <w:pStyle w:val="11Adresgegevens"/>
        <w:rPr>
          <w:lang w:val="nl-NL" w:eastAsia="en-US"/>
        </w:rPr>
      </w:pPr>
      <w:r w:rsidRPr="004E1A37">
        <w:rPr>
          <w:lang w:val="nl-NL" w:eastAsia="en-US"/>
        </w:rPr>
        <w:t xml:space="preserve">Microsoft Business Solutions in de Verenigde Staten en / of andere landen. Microsoft Business Solutions is een </w:t>
      </w:r>
    </w:p>
    <w:p w:rsidR="0015247E" w:rsidRPr="004E1A37" w:rsidRDefault="0015247E" w:rsidP="0015247E">
      <w:pPr>
        <w:pStyle w:val="11Adresgegevens"/>
        <w:rPr>
          <w:lang w:val="nl-NL" w:eastAsia="en-US"/>
        </w:rPr>
      </w:pPr>
      <w:r w:rsidRPr="004E1A37">
        <w:rPr>
          <w:lang w:val="nl-NL" w:eastAsia="en-US"/>
        </w:rPr>
        <w:t>dochteronderneming van Microsoft Corporation.</w:t>
      </w:r>
    </w:p>
    <w:p w:rsidR="0015247E" w:rsidRPr="009C0DED" w:rsidRDefault="0015247E" w:rsidP="0015247E">
      <w:pPr>
        <w:pStyle w:val="11Adresgegevens"/>
        <w:rPr>
          <w:lang w:val="nl-NL"/>
        </w:rPr>
      </w:pPr>
    </w:p>
    <w:p w:rsidR="0015247E" w:rsidRDefault="0015247E" w:rsidP="0015247E">
      <w:pPr>
        <w:pStyle w:val="11Adresgegevens"/>
        <w:rPr>
          <w:lang w:val="nl-NL"/>
        </w:rPr>
      </w:pPr>
      <w:r w:rsidRPr="009C0DED">
        <w:rPr>
          <w:lang w:val="nl-NL"/>
        </w:rPr>
        <w:t xml:space="preserve">Niets uit deze uitgave mag middels fotokopie, microfilm of op welke andere vorm van reproductie verveelvoudigd worden </w:t>
      </w:r>
    </w:p>
    <w:p w:rsidR="0015247E" w:rsidRPr="009C0DED" w:rsidRDefault="0015247E" w:rsidP="0015247E">
      <w:pPr>
        <w:pStyle w:val="11Adresgegevens"/>
        <w:rPr>
          <w:lang w:val="nl-NL"/>
        </w:rPr>
      </w:pPr>
      <w:r w:rsidRPr="009C0DED">
        <w:rPr>
          <w:lang w:val="nl-NL"/>
        </w:rPr>
        <w:t>zonder de uitdrukkelijke schriftelijke toestemming van:</w:t>
      </w:r>
    </w:p>
    <w:p w:rsidR="0015247E" w:rsidRPr="009C0DED" w:rsidRDefault="0015247E" w:rsidP="0015247E">
      <w:pPr>
        <w:pStyle w:val="11Adresgegevens"/>
        <w:rPr>
          <w:lang w:val="nl-NL"/>
        </w:rPr>
      </w:pPr>
    </w:p>
    <w:p w:rsidR="0015247E" w:rsidRPr="00950529" w:rsidRDefault="0015247E" w:rsidP="0015247E">
      <w:pPr>
        <w:pStyle w:val="11Adresgegevens"/>
        <w:tabs>
          <w:tab w:val="left" w:pos="1418"/>
        </w:tabs>
      </w:pPr>
      <w:r w:rsidRPr="00950529">
        <w:t>Pulse Business Solutions bv</w:t>
      </w:r>
    </w:p>
    <w:p w:rsidR="0015247E" w:rsidRPr="00950529" w:rsidRDefault="0015247E" w:rsidP="0015247E">
      <w:pPr>
        <w:pStyle w:val="11Adresgegevens"/>
        <w:spacing w:line="100" w:lineRule="exact"/>
      </w:pPr>
    </w:p>
    <w:p w:rsidR="0015247E" w:rsidRPr="00950529" w:rsidRDefault="0015247E" w:rsidP="0015247E">
      <w:pPr>
        <w:pStyle w:val="11Adresgegevens"/>
      </w:pPr>
      <w:r w:rsidRPr="00950529">
        <w:t>Main office</w:t>
      </w:r>
    </w:p>
    <w:p w:rsidR="0015247E" w:rsidRPr="00950529" w:rsidRDefault="0015247E" w:rsidP="0015247E">
      <w:pPr>
        <w:pStyle w:val="11Adresgegevens"/>
        <w:rPr>
          <w:lang w:val="nl-NL"/>
        </w:rPr>
      </w:pPr>
      <w:r w:rsidRPr="00950529">
        <w:rPr>
          <w:lang w:val="nl-NL"/>
        </w:rPr>
        <w:t xml:space="preserve">Noorderpoort 21 </w:t>
      </w:r>
    </w:p>
    <w:p w:rsidR="0015247E" w:rsidRPr="00950529" w:rsidRDefault="0015247E" w:rsidP="0015247E">
      <w:pPr>
        <w:pStyle w:val="11Adresgegevens"/>
        <w:rPr>
          <w:lang w:val="nl-NL"/>
        </w:rPr>
      </w:pPr>
      <w:r w:rsidRPr="00950529">
        <w:rPr>
          <w:lang w:val="nl-NL"/>
        </w:rPr>
        <w:t>NL-5916 PJ  Venlo</w:t>
      </w:r>
    </w:p>
    <w:p w:rsidR="0015247E" w:rsidRPr="004557F5" w:rsidRDefault="0015247E" w:rsidP="0015247E">
      <w:pPr>
        <w:pStyle w:val="11Adresgegevens"/>
        <w:spacing w:line="100" w:lineRule="exact"/>
        <w:rPr>
          <w:lang w:val="nl-NL"/>
        </w:rPr>
      </w:pPr>
    </w:p>
    <w:p w:rsidR="0015247E" w:rsidRPr="00950529" w:rsidRDefault="0015247E" w:rsidP="0015247E">
      <w:pPr>
        <w:pStyle w:val="11Adresgegevens"/>
        <w:rPr>
          <w:lang w:val="nl-NL"/>
        </w:rPr>
      </w:pPr>
      <w:r w:rsidRPr="00950529">
        <w:rPr>
          <w:lang w:val="nl-NL"/>
        </w:rPr>
        <w:t>Office Deventer</w:t>
      </w:r>
    </w:p>
    <w:p w:rsidR="0015247E" w:rsidRPr="00950529" w:rsidRDefault="0015247E" w:rsidP="0015247E">
      <w:pPr>
        <w:pStyle w:val="11Adresgegevens"/>
        <w:rPr>
          <w:lang w:val="nl-NL"/>
        </w:rPr>
      </w:pPr>
      <w:r w:rsidRPr="00950529">
        <w:rPr>
          <w:lang w:val="nl-NL"/>
        </w:rPr>
        <w:t>Zutphenseweg 29 d3</w:t>
      </w:r>
    </w:p>
    <w:p w:rsidR="0015247E" w:rsidRPr="00950529" w:rsidRDefault="0015247E" w:rsidP="0015247E">
      <w:pPr>
        <w:pStyle w:val="11Adresgegevens"/>
      </w:pPr>
      <w:r w:rsidRPr="00950529">
        <w:t>NL-7418 AH  Deventer</w:t>
      </w:r>
    </w:p>
    <w:p w:rsidR="0015247E" w:rsidRPr="00950529" w:rsidRDefault="0015247E" w:rsidP="0015247E">
      <w:pPr>
        <w:pStyle w:val="11Adresgegevens"/>
        <w:spacing w:line="100" w:lineRule="exact"/>
      </w:pPr>
    </w:p>
    <w:p w:rsidR="0015247E" w:rsidRPr="00950529" w:rsidRDefault="0015247E" w:rsidP="0015247E">
      <w:pPr>
        <w:pStyle w:val="11Adresgegevens"/>
      </w:pPr>
      <w:r w:rsidRPr="00950529">
        <w:t>+31 (0)88 - 424 28 28</w:t>
      </w:r>
    </w:p>
    <w:p w:rsidR="0015247E" w:rsidRPr="0015771C" w:rsidRDefault="00F1782A" w:rsidP="0015247E">
      <w:pPr>
        <w:pStyle w:val="11Adresgegevens"/>
        <w:rPr>
          <w:szCs w:val="16"/>
        </w:rPr>
      </w:pPr>
      <w:hyperlink r:id="rId9" w:history="1">
        <w:r w:rsidR="0015247E" w:rsidRPr="0015771C">
          <w:rPr>
            <w:szCs w:val="16"/>
          </w:rPr>
          <w:t>info@pulse.nl</w:t>
        </w:r>
      </w:hyperlink>
    </w:p>
    <w:p w:rsidR="0015247E" w:rsidRPr="006A1A25" w:rsidRDefault="00F1782A" w:rsidP="0015247E">
      <w:pPr>
        <w:pStyle w:val="11Adresgegevens"/>
        <w:rPr>
          <w:lang w:val="de-DE"/>
        </w:rPr>
      </w:pPr>
      <w:hyperlink r:id="rId10" w:history="1">
        <w:r w:rsidR="0015247E" w:rsidRPr="006A1A25">
          <w:rPr>
            <w:lang w:val="de-DE"/>
          </w:rPr>
          <w:t>www.pulse.nl</w:t>
        </w:r>
      </w:hyperlink>
    </w:p>
    <w:p w:rsidR="0015247E" w:rsidRPr="006A1A25" w:rsidRDefault="0015247E" w:rsidP="0015247E">
      <w:pPr>
        <w:pStyle w:val="11Adresgegevens"/>
        <w:rPr>
          <w:lang w:val="de-DE"/>
        </w:rPr>
      </w:pPr>
    </w:p>
    <w:p w:rsidR="0015247E" w:rsidRPr="006A1A25" w:rsidRDefault="0015247E" w:rsidP="0015247E">
      <w:pPr>
        <w:pStyle w:val="11Adresgegevens"/>
        <w:rPr>
          <w:lang w:val="de-DE"/>
        </w:rPr>
      </w:pPr>
    </w:p>
    <w:p w:rsidR="0015247E" w:rsidRPr="006A1A25" w:rsidRDefault="0015247E" w:rsidP="0015247E">
      <w:pPr>
        <w:pStyle w:val="11Adresgegevens"/>
        <w:rPr>
          <w:lang w:val="de-DE"/>
        </w:rPr>
      </w:pPr>
    </w:p>
    <w:p w:rsidR="0015247E" w:rsidRPr="006A1A25" w:rsidRDefault="0015247E" w:rsidP="0015247E">
      <w:pPr>
        <w:pStyle w:val="11Adresgegevens"/>
        <w:rPr>
          <w:lang w:val="de-DE"/>
        </w:rPr>
      </w:pPr>
      <w:r w:rsidRPr="006A1A25">
        <w:rPr>
          <w:lang w:val="de-DE"/>
        </w:rPr>
        <w:t>Bankrelatie</w:t>
      </w:r>
      <w:r w:rsidRPr="006A1A25">
        <w:rPr>
          <w:lang w:val="de-DE"/>
        </w:rPr>
        <w:tab/>
      </w:r>
      <w:r w:rsidRPr="006A1A25">
        <w:rPr>
          <w:lang w:val="de-DE"/>
        </w:rPr>
        <w:tab/>
      </w:r>
      <w:r>
        <w:rPr>
          <w:lang w:val="de-DE"/>
        </w:rPr>
        <w:tab/>
      </w:r>
      <w:r w:rsidRPr="006A1A25">
        <w:rPr>
          <w:lang w:val="de-DE"/>
        </w:rPr>
        <w:t>: Rabobank Venlo e/o</w:t>
      </w:r>
    </w:p>
    <w:p w:rsidR="0015247E" w:rsidRPr="006A1A25" w:rsidRDefault="0015247E" w:rsidP="0015247E">
      <w:pPr>
        <w:pStyle w:val="11Adresgegevens"/>
        <w:rPr>
          <w:lang w:val="nl-NL"/>
        </w:rPr>
      </w:pPr>
      <w:r w:rsidRPr="006A1A25">
        <w:rPr>
          <w:lang w:val="nl-NL"/>
        </w:rPr>
        <w:t>Rekeningnummer</w:t>
      </w:r>
      <w:r w:rsidRPr="006A1A25">
        <w:rPr>
          <w:lang w:val="nl-NL"/>
        </w:rPr>
        <w:tab/>
        <w:t>: 1083.55.284</w:t>
      </w:r>
    </w:p>
    <w:p w:rsidR="0015247E" w:rsidRPr="006A1A25" w:rsidRDefault="0015247E" w:rsidP="0015247E">
      <w:pPr>
        <w:pStyle w:val="11Adresgegevens"/>
        <w:rPr>
          <w:lang w:val="nl-NL"/>
        </w:rPr>
      </w:pPr>
      <w:r w:rsidRPr="006A1A25">
        <w:rPr>
          <w:lang w:val="nl-NL"/>
        </w:rPr>
        <w:t>IBAN nummer</w:t>
      </w:r>
      <w:r w:rsidRPr="006A1A25">
        <w:rPr>
          <w:lang w:val="nl-NL"/>
        </w:rPr>
        <w:tab/>
      </w:r>
      <w:r w:rsidRPr="006A1A25">
        <w:rPr>
          <w:lang w:val="nl-NL"/>
        </w:rPr>
        <w:tab/>
        <w:t>: NL15RABO0108355284</w:t>
      </w:r>
    </w:p>
    <w:p w:rsidR="0015247E" w:rsidRDefault="0015247E" w:rsidP="0015247E">
      <w:pPr>
        <w:pStyle w:val="11Adresgegevens"/>
        <w:rPr>
          <w:lang w:val="nl-NL"/>
        </w:rPr>
      </w:pPr>
      <w:r w:rsidRPr="006A1A25">
        <w:rPr>
          <w:lang w:val="nl-NL"/>
        </w:rPr>
        <w:t>BTW nummer</w:t>
      </w:r>
      <w:r w:rsidRPr="006A1A25">
        <w:rPr>
          <w:lang w:val="nl-NL"/>
        </w:rPr>
        <w:tab/>
      </w:r>
      <w:r w:rsidRPr="006A1A25">
        <w:rPr>
          <w:lang w:val="nl-NL"/>
        </w:rPr>
        <w:tab/>
        <w:t>: NL8159.20.167.B01</w:t>
      </w:r>
    </w:p>
    <w:p w:rsidR="00BE467A" w:rsidRPr="00C37A96" w:rsidRDefault="0015247E" w:rsidP="0015247E">
      <w:pPr>
        <w:pStyle w:val="011Kop"/>
      </w:pPr>
      <w:r>
        <w:br w:type="page"/>
      </w:r>
      <w:bookmarkStart w:id="23" w:name="_Toc482954099"/>
      <w:r w:rsidR="00BE467A" w:rsidRPr="00C37A96">
        <w:lastRenderedPageBreak/>
        <w:t>Inhoudsopgave</w:t>
      </w:r>
      <w:bookmarkEnd w:id="10"/>
      <w:bookmarkEnd w:id="11"/>
      <w:bookmarkEnd w:id="12"/>
      <w:bookmarkEnd w:id="13"/>
      <w:bookmarkEnd w:id="14"/>
      <w:bookmarkEnd w:id="15"/>
      <w:bookmarkEnd w:id="16"/>
      <w:bookmarkEnd w:id="17"/>
      <w:bookmarkEnd w:id="18"/>
      <w:bookmarkEnd w:id="19"/>
      <w:bookmarkEnd w:id="20"/>
      <w:bookmarkEnd w:id="21"/>
      <w:bookmarkEnd w:id="22"/>
      <w:bookmarkEnd w:id="23"/>
    </w:p>
    <w:sdt>
      <w:sdtPr>
        <w:rPr>
          <w:rFonts w:ascii="Segoe UI" w:hAnsi="Segoe UI" w:cs="Segoe UI"/>
          <w:b w:val="0"/>
          <w:bCs w:val="0"/>
          <w:iCs/>
          <w:color w:val="auto"/>
          <w:sz w:val="18"/>
          <w:szCs w:val="18"/>
          <w:lang w:val="en-GB" w:eastAsia="nl-NL"/>
        </w:rPr>
        <w:id w:val="-125236398"/>
        <w:docPartObj>
          <w:docPartGallery w:val="Table of Contents"/>
          <w:docPartUnique/>
        </w:docPartObj>
      </w:sdtPr>
      <w:sdtEndPr>
        <w:rPr>
          <w:b/>
          <w:bCs/>
        </w:rPr>
      </w:sdtEndPr>
      <w:sdtContent>
        <w:p w:rsidR="00623202" w:rsidRDefault="00AE6101">
          <w:pPr>
            <w:pStyle w:val="TOC1"/>
            <w:tabs>
              <w:tab w:val="right" w:pos="8924"/>
            </w:tabs>
            <w:rPr>
              <w:rFonts w:asciiTheme="minorHAnsi" w:eastAsiaTheme="minorEastAsia" w:hAnsiTheme="minorHAnsi" w:cstheme="minorBidi"/>
              <w:b w:val="0"/>
              <w:bCs w:val="0"/>
              <w:noProof/>
              <w:color w:val="auto"/>
              <w:sz w:val="22"/>
              <w:szCs w:val="22"/>
              <w:lang w:eastAsia="nl-NL"/>
            </w:rPr>
          </w:pPr>
          <w:r>
            <w:rPr>
              <w:rFonts w:ascii="Segoe UI" w:hAnsi="Segoe UI" w:cs="Segoe UI"/>
              <w:b w:val="0"/>
              <w:bCs w:val="0"/>
              <w:sz w:val="18"/>
              <w:szCs w:val="18"/>
              <w:lang w:val="en-GB" w:eastAsia="nl-NL"/>
            </w:rPr>
            <w:fldChar w:fldCharType="begin"/>
          </w:r>
          <w:r>
            <w:rPr>
              <w:rFonts w:ascii="Segoe UI" w:hAnsi="Segoe UI" w:cs="Segoe UI"/>
              <w:sz w:val="18"/>
              <w:szCs w:val="18"/>
              <w:lang w:val="en-GB" w:eastAsia="nl-NL"/>
            </w:rPr>
            <w:instrText xml:space="preserve"> TOC \o "1-3" \t "02_1.1.1 subkop;3;01_1. Kop;1;02_1.1 Subkop;2" </w:instrText>
          </w:r>
          <w:r>
            <w:rPr>
              <w:rFonts w:ascii="Segoe UI" w:hAnsi="Segoe UI" w:cs="Segoe UI"/>
              <w:b w:val="0"/>
              <w:bCs w:val="0"/>
              <w:sz w:val="18"/>
              <w:szCs w:val="18"/>
              <w:lang w:val="en-GB" w:eastAsia="nl-NL"/>
            </w:rPr>
            <w:fldChar w:fldCharType="separate"/>
          </w:r>
          <w:r w:rsidR="00623202">
            <w:rPr>
              <w:noProof/>
            </w:rPr>
            <w:tab/>
          </w:r>
          <w:r w:rsidR="00623202">
            <w:rPr>
              <w:noProof/>
            </w:rPr>
            <w:fldChar w:fldCharType="begin"/>
          </w:r>
          <w:r w:rsidR="00623202">
            <w:rPr>
              <w:noProof/>
            </w:rPr>
            <w:instrText xml:space="preserve"> PAGEREF _Toc482954098 \h </w:instrText>
          </w:r>
          <w:r w:rsidR="00623202">
            <w:rPr>
              <w:noProof/>
            </w:rPr>
          </w:r>
          <w:r w:rsidR="00623202">
            <w:rPr>
              <w:noProof/>
            </w:rPr>
            <w:fldChar w:fldCharType="separate"/>
          </w:r>
          <w:r w:rsidR="00623202">
            <w:rPr>
              <w:noProof/>
            </w:rPr>
            <w:t>1</w:t>
          </w:r>
          <w:r w:rsidR="00623202">
            <w:rPr>
              <w:noProof/>
            </w:rPr>
            <w:fldChar w:fldCharType="end"/>
          </w:r>
        </w:p>
        <w:p w:rsidR="00623202" w:rsidRDefault="00623202">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1</w:t>
          </w:r>
          <w:r>
            <w:rPr>
              <w:rFonts w:asciiTheme="minorHAnsi" w:eastAsiaTheme="minorEastAsia" w:hAnsiTheme="minorHAnsi" w:cstheme="minorBidi"/>
              <w:b w:val="0"/>
              <w:bCs w:val="0"/>
              <w:noProof/>
              <w:color w:val="auto"/>
              <w:sz w:val="22"/>
              <w:szCs w:val="22"/>
              <w:lang w:eastAsia="nl-NL"/>
            </w:rPr>
            <w:tab/>
          </w:r>
          <w:r>
            <w:rPr>
              <w:noProof/>
            </w:rPr>
            <w:t>Inhoudsopgave</w:t>
          </w:r>
          <w:r>
            <w:rPr>
              <w:noProof/>
            </w:rPr>
            <w:tab/>
          </w:r>
          <w:r>
            <w:rPr>
              <w:noProof/>
            </w:rPr>
            <w:fldChar w:fldCharType="begin"/>
          </w:r>
          <w:r>
            <w:rPr>
              <w:noProof/>
            </w:rPr>
            <w:instrText xml:space="preserve"> PAGEREF _Toc482954099 \h </w:instrText>
          </w:r>
          <w:r>
            <w:rPr>
              <w:noProof/>
            </w:rPr>
          </w:r>
          <w:r>
            <w:rPr>
              <w:noProof/>
            </w:rPr>
            <w:fldChar w:fldCharType="separate"/>
          </w:r>
          <w:r>
            <w:rPr>
              <w:noProof/>
            </w:rPr>
            <w:t>3</w:t>
          </w:r>
          <w:r>
            <w:rPr>
              <w:noProof/>
            </w:rPr>
            <w:fldChar w:fldCharType="end"/>
          </w:r>
        </w:p>
        <w:p w:rsidR="00623202" w:rsidRDefault="00623202">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1</w:t>
          </w:r>
          <w:r>
            <w:rPr>
              <w:rFonts w:asciiTheme="minorHAnsi" w:eastAsiaTheme="minorEastAsia" w:hAnsiTheme="minorHAnsi" w:cstheme="minorBidi"/>
              <w:b w:val="0"/>
              <w:bCs w:val="0"/>
              <w:noProof/>
              <w:color w:val="auto"/>
              <w:sz w:val="22"/>
              <w:szCs w:val="22"/>
              <w:lang w:eastAsia="nl-NL"/>
            </w:rPr>
            <w:tab/>
          </w:r>
          <w:r>
            <w:rPr>
              <w:noProof/>
            </w:rPr>
            <w:t>Introductie</w:t>
          </w:r>
          <w:r>
            <w:rPr>
              <w:noProof/>
            </w:rPr>
            <w:tab/>
          </w:r>
          <w:r>
            <w:rPr>
              <w:noProof/>
            </w:rPr>
            <w:fldChar w:fldCharType="begin"/>
          </w:r>
          <w:r>
            <w:rPr>
              <w:noProof/>
            </w:rPr>
            <w:instrText xml:space="preserve"> PAGEREF _Toc482954100 \h </w:instrText>
          </w:r>
          <w:r>
            <w:rPr>
              <w:noProof/>
            </w:rPr>
          </w:r>
          <w:r>
            <w:rPr>
              <w:noProof/>
            </w:rPr>
            <w:fldChar w:fldCharType="separate"/>
          </w:r>
          <w:r>
            <w:rPr>
              <w:noProof/>
            </w:rPr>
            <w:t>4</w:t>
          </w:r>
          <w:r>
            <w:rPr>
              <w:noProof/>
            </w:rPr>
            <w:fldChar w:fldCharType="end"/>
          </w:r>
        </w:p>
        <w:p w:rsidR="00623202" w:rsidRDefault="00623202">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1.1</w:t>
          </w:r>
          <w:r>
            <w:rPr>
              <w:rFonts w:asciiTheme="minorHAnsi" w:eastAsiaTheme="minorEastAsia" w:hAnsiTheme="minorHAnsi" w:cstheme="minorBidi"/>
              <w:b w:val="0"/>
              <w:bCs w:val="0"/>
              <w:noProof/>
              <w:color w:val="auto"/>
              <w:sz w:val="22"/>
              <w:szCs w:val="22"/>
              <w:lang w:eastAsia="nl-NL"/>
            </w:rPr>
            <w:tab/>
          </w:r>
          <w:r>
            <w:rPr>
              <w:noProof/>
            </w:rPr>
            <w:t>Filmoverzicht</w:t>
          </w:r>
          <w:r>
            <w:rPr>
              <w:noProof/>
            </w:rPr>
            <w:tab/>
          </w:r>
          <w:r>
            <w:rPr>
              <w:noProof/>
            </w:rPr>
            <w:fldChar w:fldCharType="begin"/>
          </w:r>
          <w:r>
            <w:rPr>
              <w:noProof/>
            </w:rPr>
            <w:instrText xml:space="preserve"> PAGEREF _Toc482954101 \h </w:instrText>
          </w:r>
          <w:r>
            <w:rPr>
              <w:noProof/>
            </w:rPr>
          </w:r>
          <w:r>
            <w:rPr>
              <w:noProof/>
            </w:rPr>
            <w:fldChar w:fldCharType="separate"/>
          </w:r>
          <w:r>
            <w:rPr>
              <w:noProof/>
            </w:rPr>
            <w:t>4</w:t>
          </w:r>
          <w:r>
            <w:rPr>
              <w:noProof/>
            </w:rPr>
            <w:fldChar w:fldCharType="end"/>
          </w:r>
        </w:p>
        <w:p w:rsidR="00623202" w:rsidRDefault="00623202">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1.2</w:t>
          </w:r>
          <w:r>
            <w:rPr>
              <w:rFonts w:asciiTheme="minorHAnsi" w:eastAsiaTheme="minorEastAsia" w:hAnsiTheme="minorHAnsi" w:cstheme="minorBidi"/>
              <w:b w:val="0"/>
              <w:bCs w:val="0"/>
              <w:noProof/>
              <w:color w:val="auto"/>
              <w:sz w:val="22"/>
              <w:szCs w:val="22"/>
              <w:lang w:eastAsia="nl-NL"/>
            </w:rPr>
            <w:tab/>
          </w:r>
          <w:r>
            <w:rPr>
              <w:noProof/>
            </w:rPr>
            <w:t>Koppelen met acteurs/regisseurs</w:t>
          </w:r>
          <w:r>
            <w:rPr>
              <w:noProof/>
            </w:rPr>
            <w:tab/>
          </w:r>
          <w:r>
            <w:rPr>
              <w:noProof/>
            </w:rPr>
            <w:fldChar w:fldCharType="begin"/>
          </w:r>
          <w:r>
            <w:rPr>
              <w:noProof/>
            </w:rPr>
            <w:instrText xml:space="preserve"> PAGEREF _Toc482954102 \h </w:instrText>
          </w:r>
          <w:r>
            <w:rPr>
              <w:noProof/>
            </w:rPr>
          </w:r>
          <w:r>
            <w:rPr>
              <w:noProof/>
            </w:rPr>
            <w:fldChar w:fldCharType="separate"/>
          </w:r>
          <w:r>
            <w:rPr>
              <w:noProof/>
            </w:rPr>
            <w:t>4</w:t>
          </w:r>
          <w:r>
            <w:rPr>
              <w:noProof/>
            </w:rPr>
            <w:fldChar w:fldCharType="end"/>
          </w:r>
        </w:p>
        <w:p w:rsidR="00623202" w:rsidRDefault="00623202">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1.3</w:t>
          </w:r>
          <w:r>
            <w:rPr>
              <w:rFonts w:asciiTheme="minorHAnsi" w:eastAsiaTheme="minorEastAsia" w:hAnsiTheme="minorHAnsi" w:cstheme="minorBidi"/>
              <w:b w:val="0"/>
              <w:bCs w:val="0"/>
              <w:noProof/>
              <w:color w:val="auto"/>
              <w:sz w:val="22"/>
              <w:szCs w:val="22"/>
              <w:lang w:eastAsia="nl-NL"/>
            </w:rPr>
            <w:tab/>
          </w:r>
          <w:r>
            <w:rPr>
              <w:noProof/>
            </w:rPr>
            <w:t>Verhuren van een film</w:t>
          </w:r>
          <w:r>
            <w:rPr>
              <w:noProof/>
            </w:rPr>
            <w:tab/>
          </w:r>
          <w:r>
            <w:rPr>
              <w:noProof/>
            </w:rPr>
            <w:fldChar w:fldCharType="begin"/>
          </w:r>
          <w:r>
            <w:rPr>
              <w:noProof/>
            </w:rPr>
            <w:instrText xml:space="preserve"> PAGEREF _Toc482954103 \h </w:instrText>
          </w:r>
          <w:r>
            <w:rPr>
              <w:noProof/>
            </w:rPr>
          </w:r>
          <w:r>
            <w:rPr>
              <w:noProof/>
            </w:rPr>
            <w:fldChar w:fldCharType="separate"/>
          </w:r>
          <w:r>
            <w:rPr>
              <w:noProof/>
            </w:rPr>
            <w:t>4</w:t>
          </w:r>
          <w:r>
            <w:rPr>
              <w:noProof/>
            </w:rPr>
            <w:fldChar w:fldCharType="end"/>
          </w:r>
        </w:p>
        <w:p w:rsidR="00623202" w:rsidRDefault="00623202">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1.4</w:t>
          </w:r>
          <w:r>
            <w:rPr>
              <w:rFonts w:asciiTheme="minorHAnsi" w:eastAsiaTheme="minorEastAsia" w:hAnsiTheme="minorHAnsi" w:cstheme="minorBidi"/>
              <w:b w:val="0"/>
              <w:bCs w:val="0"/>
              <w:noProof/>
              <w:color w:val="auto"/>
              <w:sz w:val="22"/>
              <w:szCs w:val="22"/>
              <w:lang w:eastAsia="nl-NL"/>
            </w:rPr>
            <w:tab/>
          </w:r>
          <w:r>
            <w:rPr>
              <w:noProof/>
            </w:rPr>
            <w:t>Versturen van een huurfactuur</w:t>
          </w:r>
          <w:r>
            <w:rPr>
              <w:noProof/>
            </w:rPr>
            <w:tab/>
          </w:r>
          <w:r>
            <w:rPr>
              <w:noProof/>
            </w:rPr>
            <w:fldChar w:fldCharType="begin"/>
          </w:r>
          <w:r>
            <w:rPr>
              <w:noProof/>
            </w:rPr>
            <w:instrText xml:space="preserve"> PAGEREF _Toc482954104 \h </w:instrText>
          </w:r>
          <w:r>
            <w:rPr>
              <w:noProof/>
            </w:rPr>
          </w:r>
          <w:r>
            <w:rPr>
              <w:noProof/>
            </w:rPr>
            <w:fldChar w:fldCharType="separate"/>
          </w:r>
          <w:r>
            <w:rPr>
              <w:noProof/>
            </w:rPr>
            <w:t>4</w:t>
          </w:r>
          <w:r>
            <w:rPr>
              <w:noProof/>
            </w:rPr>
            <w:fldChar w:fldCharType="end"/>
          </w:r>
        </w:p>
        <w:p w:rsidR="00623202" w:rsidRDefault="00623202">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2</w:t>
          </w:r>
          <w:r>
            <w:rPr>
              <w:rFonts w:asciiTheme="minorHAnsi" w:eastAsiaTheme="minorEastAsia" w:hAnsiTheme="minorHAnsi" w:cstheme="minorBidi"/>
              <w:b w:val="0"/>
              <w:bCs w:val="0"/>
              <w:noProof/>
              <w:color w:val="auto"/>
              <w:sz w:val="22"/>
              <w:szCs w:val="22"/>
              <w:lang w:eastAsia="nl-NL"/>
            </w:rPr>
            <w:tab/>
          </w:r>
          <w:r>
            <w:rPr>
              <w:noProof/>
            </w:rPr>
            <w:t>Filmoverzicht</w:t>
          </w:r>
          <w:r>
            <w:rPr>
              <w:noProof/>
            </w:rPr>
            <w:tab/>
          </w:r>
          <w:r>
            <w:rPr>
              <w:noProof/>
            </w:rPr>
            <w:fldChar w:fldCharType="begin"/>
          </w:r>
          <w:r>
            <w:rPr>
              <w:noProof/>
            </w:rPr>
            <w:instrText xml:space="preserve"> PAGEREF _Toc482954105 \h </w:instrText>
          </w:r>
          <w:r>
            <w:rPr>
              <w:noProof/>
            </w:rPr>
          </w:r>
          <w:r>
            <w:rPr>
              <w:noProof/>
            </w:rPr>
            <w:fldChar w:fldCharType="separate"/>
          </w:r>
          <w:r>
            <w:rPr>
              <w:noProof/>
            </w:rPr>
            <w:t>5</w:t>
          </w:r>
          <w:r>
            <w:rPr>
              <w:noProof/>
            </w:rPr>
            <w:fldChar w:fldCharType="end"/>
          </w:r>
        </w:p>
        <w:p w:rsidR="00623202" w:rsidRDefault="00623202">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2.1</w:t>
          </w:r>
          <w:r>
            <w:rPr>
              <w:rFonts w:asciiTheme="minorHAnsi" w:eastAsiaTheme="minorEastAsia" w:hAnsiTheme="minorHAnsi" w:cstheme="minorBidi"/>
              <w:b w:val="0"/>
              <w:bCs w:val="0"/>
              <w:noProof/>
              <w:color w:val="auto"/>
              <w:sz w:val="22"/>
              <w:szCs w:val="22"/>
              <w:lang w:eastAsia="nl-NL"/>
            </w:rPr>
            <w:tab/>
          </w:r>
          <w:r>
            <w:rPr>
              <w:noProof/>
            </w:rPr>
            <w:t>Formulier</w:t>
          </w:r>
          <w:r>
            <w:rPr>
              <w:noProof/>
            </w:rPr>
            <w:tab/>
          </w:r>
          <w:r>
            <w:rPr>
              <w:noProof/>
            </w:rPr>
            <w:fldChar w:fldCharType="begin"/>
          </w:r>
          <w:r>
            <w:rPr>
              <w:noProof/>
            </w:rPr>
            <w:instrText xml:space="preserve"> PAGEREF _Toc482954106 \h </w:instrText>
          </w:r>
          <w:r>
            <w:rPr>
              <w:noProof/>
            </w:rPr>
          </w:r>
          <w:r>
            <w:rPr>
              <w:noProof/>
            </w:rPr>
            <w:fldChar w:fldCharType="separate"/>
          </w:r>
          <w:r>
            <w:rPr>
              <w:noProof/>
            </w:rPr>
            <w:t>5</w:t>
          </w:r>
          <w:r>
            <w:rPr>
              <w:noProof/>
            </w:rPr>
            <w:fldChar w:fldCharType="end"/>
          </w:r>
        </w:p>
        <w:p w:rsidR="00623202" w:rsidRDefault="00623202">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3</w:t>
          </w:r>
          <w:r>
            <w:rPr>
              <w:rFonts w:asciiTheme="minorHAnsi" w:eastAsiaTheme="minorEastAsia" w:hAnsiTheme="minorHAnsi" w:cstheme="minorBidi"/>
              <w:b w:val="0"/>
              <w:bCs w:val="0"/>
              <w:noProof/>
              <w:color w:val="auto"/>
              <w:sz w:val="22"/>
              <w:szCs w:val="22"/>
              <w:lang w:eastAsia="nl-NL"/>
            </w:rPr>
            <w:tab/>
          </w:r>
          <w:r>
            <w:rPr>
              <w:noProof/>
            </w:rPr>
            <w:t>Etc.</w:t>
          </w:r>
          <w:r>
            <w:rPr>
              <w:noProof/>
            </w:rPr>
            <w:tab/>
          </w:r>
          <w:r>
            <w:rPr>
              <w:noProof/>
            </w:rPr>
            <w:fldChar w:fldCharType="begin"/>
          </w:r>
          <w:r>
            <w:rPr>
              <w:noProof/>
            </w:rPr>
            <w:instrText xml:space="preserve"> PAGEREF _Toc482954107 \h </w:instrText>
          </w:r>
          <w:r>
            <w:rPr>
              <w:noProof/>
            </w:rPr>
          </w:r>
          <w:r>
            <w:rPr>
              <w:noProof/>
            </w:rPr>
            <w:fldChar w:fldCharType="separate"/>
          </w:r>
          <w:r>
            <w:rPr>
              <w:noProof/>
            </w:rPr>
            <w:t>7</w:t>
          </w:r>
          <w:r>
            <w:rPr>
              <w:noProof/>
            </w:rPr>
            <w:fldChar w:fldCharType="end"/>
          </w:r>
        </w:p>
        <w:p w:rsidR="00623202" w:rsidRDefault="00623202">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3.1</w:t>
          </w:r>
          <w:r>
            <w:rPr>
              <w:rFonts w:asciiTheme="minorHAnsi" w:eastAsiaTheme="minorEastAsia" w:hAnsiTheme="minorHAnsi" w:cstheme="minorBidi"/>
              <w:b w:val="0"/>
              <w:bCs w:val="0"/>
              <w:noProof/>
              <w:color w:val="auto"/>
              <w:sz w:val="22"/>
              <w:szCs w:val="22"/>
              <w:lang w:eastAsia="nl-NL"/>
            </w:rPr>
            <w:tab/>
          </w:r>
          <w:r>
            <w:rPr>
              <w:noProof/>
            </w:rPr>
            <w:t>Etc.</w:t>
          </w:r>
          <w:r>
            <w:rPr>
              <w:noProof/>
            </w:rPr>
            <w:tab/>
          </w:r>
          <w:r>
            <w:rPr>
              <w:noProof/>
            </w:rPr>
            <w:fldChar w:fldCharType="begin"/>
          </w:r>
          <w:r>
            <w:rPr>
              <w:noProof/>
            </w:rPr>
            <w:instrText xml:space="preserve"> PAGEREF _Toc482954108 \h </w:instrText>
          </w:r>
          <w:r>
            <w:rPr>
              <w:noProof/>
            </w:rPr>
          </w:r>
          <w:r>
            <w:rPr>
              <w:noProof/>
            </w:rPr>
            <w:fldChar w:fldCharType="separate"/>
          </w:r>
          <w:r>
            <w:rPr>
              <w:noProof/>
            </w:rPr>
            <w:t>7</w:t>
          </w:r>
          <w:r>
            <w:rPr>
              <w:noProof/>
            </w:rPr>
            <w:fldChar w:fldCharType="end"/>
          </w:r>
        </w:p>
        <w:p w:rsidR="00623202" w:rsidRDefault="00623202">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3.1.1</w:t>
          </w:r>
          <w:r>
            <w:rPr>
              <w:rFonts w:asciiTheme="minorHAnsi" w:eastAsiaTheme="minorEastAsia" w:hAnsiTheme="minorHAnsi" w:cstheme="minorBidi"/>
              <w:b w:val="0"/>
              <w:bCs w:val="0"/>
              <w:noProof/>
              <w:color w:val="auto"/>
              <w:sz w:val="22"/>
              <w:szCs w:val="22"/>
              <w:lang w:eastAsia="nl-NL"/>
            </w:rPr>
            <w:tab/>
          </w:r>
          <w:r>
            <w:rPr>
              <w:noProof/>
            </w:rPr>
            <w:t>Subsub</w:t>
          </w:r>
          <w:r>
            <w:rPr>
              <w:noProof/>
            </w:rPr>
            <w:tab/>
          </w:r>
          <w:r>
            <w:rPr>
              <w:noProof/>
            </w:rPr>
            <w:fldChar w:fldCharType="begin"/>
          </w:r>
          <w:r>
            <w:rPr>
              <w:noProof/>
            </w:rPr>
            <w:instrText xml:space="preserve"> PAGEREF _Toc482954109 \h </w:instrText>
          </w:r>
          <w:r>
            <w:rPr>
              <w:noProof/>
            </w:rPr>
          </w:r>
          <w:r>
            <w:rPr>
              <w:noProof/>
            </w:rPr>
            <w:fldChar w:fldCharType="separate"/>
          </w:r>
          <w:r>
            <w:rPr>
              <w:noProof/>
            </w:rPr>
            <w:t>7</w:t>
          </w:r>
          <w:r>
            <w:rPr>
              <w:noProof/>
            </w:rPr>
            <w:fldChar w:fldCharType="end"/>
          </w:r>
        </w:p>
        <w:p w:rsidR="00653B9A" w:rsidRPr="00DD39DA" w:rsidRDefault="00AE6101" w:rsidP="00AE6101">
          <w:pPr>
            <w:pStyle w:val="TOC2"/>
            <w:rPr>
              <w:rFonts w:ascii="Segoe UI" w:hAnsi="Segoe UI" w:cs="Segoe UI"/>
              <w:lang w:val="en-GB"/>
            </w:rPr>
          </w:pPr>
          <w:r>
            <w:rPr>
              <w:rFonts w:ascii="Segoe UI" w:hAnsi="Segoe UI" w:cs="Segoe UI"/>
              <w:b/>
              <w:bCs/>
              <w:sz w:val="18"/>
              <w:szCs w:val="18"/>
              <w:lang w:val="en-GB" w:eastAsia="nl-NL"/>
            </w:rPr>
            <w:fldChar w:fldCharType="end"/>
          </w:r>
        </w:p>
      </w:sdtContent>
    </w:sdt>
    <w:p w:rsidR="00BE467A" w:rsidRPr="001A246F" w:rsidRDefault="00BE467A" w:rsidP="00AA52CF">
      <w:pPr>
        <w:rPr>
          <w:lang w:val="en-GB"/>
        </w:rPr>
      </w:pPr>
    </w:p>
    <w:p w:rsidR="00BE467A" w:rsidRPr="001A246F" w:rsidRDefault="00BE467A" w:rsidP="00AA52CF">
      <w:pPr>
        <w:rPr>
          <w:lang w:val="en-GB"/>
        </w:rPr>
      </w:pPr>
    </w:p>
    <w:p w:rsidR="00BE467A" w:rsidRPr="001A246F" w:rsidRDefault="00BE467A" w:rsidP="00AA52CF">
      <w:pPr>
        <w:rPr>
          <w:lang w:val="en-GB"/>
        </w:rPr>
      </w:pPr>
    </w:p>
    <w:p w:rsidR="00BE467A" w:rsidRPr="001A246F" w:rsidRDefault="00BE467A" w:rsidP="00AA52CF">
      <w:pPr>
        <w:rPr>
          <w:lang w:val="en-GB"/>
        </w:rPr>
      </w:pPr>
    </w:p>
    <w:p w:rsidR="00BE467A" w:rsidRPr="001A246F" w:rsidRDefault="00BE467A" w:rsidP="00AA52CF">
      <w:pPr>
        <w:rPr>
          <w:lang w:val="en-GB"/>
        </w:rPr>
      </w:pPr>
    </w:p>
    <w:p w:rsidR="00921A0A" w:rsidRDefault="00921A0A">
      <w:pPr>
        <w:rPr>
          <w:rFonts w:ascii="Franklin Gothic Book" w:hAnsi="Franklin Gothic Book" w:cs="ITCFranklinGothicStd-Med"/>
          <w:b/>
          <w:bCs/>
          <w:sz w:val="40"/>
          <w:szCs w:val="40"/>
        </w:rPr>
      </w:pPr>
      <w:bookmarkStart w:id="24" w:name="_Toc325353633"/>
      <w:bookmarkStart w:id="25" w:name="_Toc188782308"/>
      <w:bookmarkStart w:id="26" w:name="_Toc345404826"/>
      <w:bookmarkStart w:id="27" w:name="_Toc359940146"/>
      <w:bookmarkStart w:id="28" w:name="_Toc359947098"/>
      <w:r>
        <w:br w:type="page"/>
      </w:r>
    </w:p>
    <w:p w:rsidR="00BE467A" w:rsidRPr="00C37A96" w:rsidRDefault="00516DDF" w:rsidP="006A1A25">
      <w:pPr>
        <w:pStyle w:val="011Kop"/>
        <w:numPr>
          <w:ilvl w:val="0"/>
          <w:numId w:val="27"/>
        </w:numPr>
      </w:pPr>
      <w:bookmarkStart w:id="29" w:name="_Toc482954100"/>
      <w:bookmarkStart w:id="30" w:name="_Toc188782309"/>
      <w:bookmarkStart w:id="31" w:name="_Toc345404827"/>
      <w:bookmarkEnd w:id="24"/>
      <w:bookmarkEnd w:id="25"/>
      <w:bookmarkEnd w:id="26"/>
      <w:bookmarkEnd w:id="27"/>
      <w:bookmarkEnd w:id="28"/>
      <w:r>
        <w:lastRenderedPageBreak/>
        <w:t>Introductie</w:t>
      </w:r>
      <w:bookmarkEnd w:id="29"/>
    </w:p>
    <w:p w:rsidR="00BE467A" w:rsidRDefault="00BE467A" w:rsidP="00921A0A">
      <w:pPr>
        <w:pStyle w:val="04Plattetekst"/>
      </w:pPr>
    </w:p>
    <w:p w:rsidR="00AE6B2B" w:rsidRDefault="00516DDF" w:rsidP="00DD39DA">
      <w:pPr>
        <w:pStyle w:val="04Plattetekst"/>
      </w:pPr>
      <w:r>
        <w:t>Dit document is een functioneel ontwerp voor het maken van een movie rental solution in Dynamics AX</w:t>
      </w:r>
      <w:r w:rsidR="00AE6B2B">
        <w:t>.</w:t>
      </w:r>
      <w:r>
        <w:t xml:space="preserve"> Het ontwerp levert perspectieven om alle aspecten van development in Dynamics AX de revue te laten passeren en biedt invalshoeken om aspecten van standaard Dynamics AX modules in te zetten ter ondersteuning van werkprocessen rondom verhuur van films. </w:t>
      </w:r>
    </w:p>
    <w:p w:rsidR="00AE6B2B" w:rsidRDefault="00AE6B2B" w:rsidP="00921A0A">
      <w:pPr>
        <w:pStyle w:val="04Plattetekst"/>
      </w:pPr>
    </w:p>
    <w:p w:rsidR="00AE6B2B" w:rsidRDefault="00257C6A" w:rsidP="00921A0A">
      <w:pPr>
        <w:pStyle w:val="0211Subkop"/>
      </w:pPr>
      <w:bookmarkStart w:id="32" w:name="_Toc482954101"/>
      <w:bookmarkStart w:id="33" w:name="_Toc188782310"/>
      <w:bookmarkStart w:id="34" w:name="_Toc345404828"/>
      <w:bookmarkEnd w:id="30"/>
      <w:bookmarkEnd w:id="31"/>
      <w:r>
        <w:t>Filmoverzicht</w:t>
      </w:r>
      <w:bookmarkEnd w:id="32"/>
    </w:p>
    <w:p w:rsidR="00BE467A" w:rsidRDefault="00257C6A" w:rsidP="00DD39DA">
      <w:pPr>
        <w:pStyle w:val="04Plattetekst"/>
      </w:pPr>
      <w:r>
        <w:t>Het doel van het eerste deel van het functioneel ontwerp is het vastleggen van films in Dynamics AX</w:t>
      </w:r>
      <w:r w:rsidR="00AE6B2B">
        <w:t>.</w:t>
      </w:r>
      <w:r>
        <w:t xml:space="preserve"> We gaan dit onderdeel van het functioneel ontwerp implementeren als een nieuwe module in Dynamics AX.</w:t>
      </w:r>
    </w:p>
    <w:p w:rsidR="00AE6B2B" w:rsidRDefault="00AE6B2B" w:rsidP="00921A0A">
      <w:pPr>
        <w:pStyle w:val="04Plattetekst"/>
      </w:pPr>
    </w:p>
    <w:p w:rsidR="00BE467A" w:rsidRPr="006A1A25" w:rsidRDefault="00257C6A" w:rsidP="006A1A25">
      <w:pPr>
        <w:pStyle w:val="0211Subkop"/>
      </w:pPr>
      <w:bookmarkStart w:id="35" w:name="_Toc482954102"/>
      <w:bookmarkStart w:id="36" w:name="_Toc359947100"/>
      <w:r>
        <w:t>Koppelen met acteurs/regisseurs</w:t>
      </w:r>
      <w:bookmarkEnd w:id="35"/>
      <w:r w:rsidR="00BE467A" w:rsidRPr="006A1A25">
        <w:t xml:space="preserve"> </w:t>
      </w:r>
      <w:bookmarkEnd w:id="33"/>
      <w:bookmarkEnd w:id="34"/>
      <w:bookmarkEnd w:id="36"/>
    </w:p>
    <w:p w:rsidR="00796D4A" w:rsidRDefault="00257C6A" w:rsidP="00AE6B2B">
      <w:pPr>
        <w:pStyle w:val="04Plattetekst"/>
      </w:pPr>
      <w:bookmarkStart w:id="37" w:name="_Toc345404829"/>
      <w:r>
        <w:t>Het doel van het tweede deel van het functioneel ontwerp is het integreren met het standaard Dynamics AX adresboek om persoonsgegevens vast te leggen en om deze personen vervolgens op te kunnen voeren als acteur/actrice/regisseur/regisseuse op de films in het filmoverzicht. Het moet met dit onderdeel mogelijk zijn om op basis van de naam van een persoon een overzicht te kunnen geven van de films waaraan hij/zij actief meegewerkt heeft</w:t>
      </w:r>
    </w:p>
    <w:p w:rsidR="00AE6B2B" w:rsidRDefault="00AE6B2B" w:rsidP="00AE6B2B">
      <w:pPr>
        <w:pStyle w:val="04Plattetekst"/>
      </w:pPr>
    </w:p>
    <w:p w:rsidR="00AE6B2B" w:rsidRPr="00257C6A" w:rsidRDefault="00E26172" w:rsidP="00257C6A">
      <w:pPr>
        <w:pStyle w:val="0211Subkop"/>
      </w:pPr>
      <w:bookmarkStart w:id="38" w:name="_Toc482954103"/>
      <w:r>
        <w:t>V</w:t>
      </w:r>
      <w:r w:rsidR="00257C6A">
        <w:t>erhuren van een film</w:t>
      </w:r>
      <w:bookmarkEnd w:id="38"/>
    </w:p>
    <w:p w:rsidR="002F7FF1" w:rsidRDefault="00257C6A" w:rsidP="002F7FF1">
      <w:pPr>
        <w:pStyle w:val="04Plattetekst"/>
      </w:pPr>
      <w:r>
        <w:t>Het doel van het derde deel van het functioneel ontwerp is om het verhuren van een film te realiseren.</w:t>
      </w:r>
      <w:r w:rsidR="00E26172">
        <w:t xml:space="preserve"> </w:t>
      </w:r>
      <w:r w:rsidR="00B70246">
        <w:t>Een film(stream) kan in verschillende kwaliteiten (SD/HD/4K) aangeboden worden aan een klant en een film heeft een bepaalde actuele populariteit. Om dit te realiseren gaan we integreren met de standaard Dynamics AX verkoopmodule en productgegevensbeheermodule.</w:t>
      </w:r>
      <w:bookmarkStart w:id="39" w:name="_Toc360044547"/>
      <w:bookmarkEnd w:id="37"/>
    </w:p>
    <w:p w:rsidR="00E26172" w:rsidRDefault="00E26172" w:rsidP="002F7FF1">
      <w:pPr>
        <w:pStyle w:val="04Plattetekst"/>
      </w:pPr>
    </w:p>
    <w:p w:rsidR="00E26172" w:rsidRPr="00257C6A" w:rsidRDefault="00E26172" w:rsidP="00E26172">
      <w:pPr>
        <w:pStyle w:val="0211Subkop"/>
      </w:pPr>
      <w:bookmarkStart w:id="40" w:name="_Toc482954104"/>
      <w:r>
        <w:t>Versturen van een huurfactuur</w:t>
      </w:r>
      <w:bookmarkEnd w:id="40"/>
      <w:r>
        <w:t xml:space="preserve"> </w:t>
      </w:r>
    </w:p>
    <w:p w:rsidR="00E26172" w:rsidRDefault="00E26172" w:rsidP="002F7FF1">
      <w:pPr>
        <w:pStyle w:val="04Plattetekst"/>
      </w:pPr>
      <w:r>
        <w:t>Iedere maand dient een klant een factuur te ontvangen voor alle films die hij/zij gehuurd heeft. De klant moet op de factuur kunnen zien welke films hij gehuurd heeft en op welke dag dat was.</w:t>
      </w:r>
    </w:p>
    <w:p w:rsidR="00921A0A" w:rsidRPr="00AA35E4" w:rsidRDefault="00921A0A" w:rsidP="002F7FF1">
      <w:pPr>
        <w:pStyle w:val="04Plattetekst"/>
      </w:pPr>
      <w:r>
        <w:br w:type="page"/>
      </w:r>
    </w:p>
    <w:p w:rsidR="00077B15" w:rsidRPr="00F42D38" w:rsidRDefault="00B70246" w:rsidP="00077B15">
      <w:pPr>
        <w:pStyle w:val="011Kop"/>
      </w:pPr>
      <w:bookmarkStart w:id="41" w:name="_Toc482954105"/>
      <w:bookmarkEnd w:id="39"/>
      <w:r>
        <w:lastRenderedPageBreak/>
        <w:t>Filmoverzicht</w:t>
      </w:r>
      <w:bookmarkEnd w:id="41"/>
    </w:p>
    <w:p w:rsidR="00921A0A" w:rsidRDefault="00921A0A" w:rsidP="00077B15">
      <w:pPr>
        <w:pStyle w:val="04Plattetekst"/>
      </w:pPr>
    </w:p>
    <w:p w:rsidR="00B70246" w:rsidRDefault="00B70246" w:rsidP="00AE6B2B">
      <w:pPr>
        <w:pStyle w:val="04Plattetekst"/>
      </w:pPr>
      <w:bookmarkStart w:id="42" w:name="_Toc231790121"/>
      <w:bookmarkStart w:id="43" w:name="_Toc231790125"/>
      <w:bookmarkStart w:id="44" w:name="_Toc231790123"/>
      <w:r>
        <w:t>We gaan in dit onderdeel van het functioneel ontwerp aan de slag om een nieuwe module toe te voegen aan Dynamics AX, genaamd de Movie Rental Solution. Dit houdt in dat deze module benaderbaar moet zijn vanuit het hoofdmenu van Dynamics AX</w:t>
      </w:r>
      <w:r w:rsidR="00E26172">
        <w:t xml:space="preserve"> net als bijvoorbeeld "Sales &amp; Marketing".</w:t>
      </w:r>
    </w:p>
    <w:p w:rsidR="00623202" w:rsidRDefault="00623202" w:rsidP="00AE6B2B">
      <w:pPr>
        <w:pStyle w:val="04Plattetekst"/>
      </w:pPr>
    </w:p>
    <w:p w:rsidR="00623202" w:rsidRDefault="00623202" w:rsidP="00AE6B2B">
      <w:pPr>
        <w:pStyle w:val="04Plattetekst"/>
      </w:pPr>
      <w:r>
        <w:rPr>
          <w:noProof/>
          <w:lang w:eastAsia="nl-NL"/>
        </w:rPr>
        <w:drawing>
          <wp:inline distT="0" distB="0" distL="0" distR="0" wp14:anchorId="18849886" wp14:editId="5B45565A">
            <wp:extent cx="5673090" cy="319087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3090" cy="3190875"/>
                    </a:xfrm>
                    <a:prstGeom prst="rect">
                      <a:avLst/>
                    </a:prstGeom>
                  </pic:spPr>
                </pic:pic>
              </a:graphicData>
            </a:graphic>
          </wp:inline>
        </w:drawing>
      </w:r>
    </w:p>
    <w:p w:rsidR="00077684" w:rsidRDefault="00077684" w:rsidP="00AE6B2B">
      <w:pPr>
        <w:pStyle w:val="04Plattetekst"/>
      </w:pPr>
    </w:p>
    <w:p w:rsidR="00623202" w:rsidRDefault="00623202" w:rsidP="00077684">
      <w:pPr>
        <w:pStyle w:val="0211Subkop"/>
      </w:pPr>
      <w:r>
        <w:t>Onderhoud films</w:t>
      </w:r>
    </w:p>
    <w:p w:rsidR="00623202" w:rsidRDefault="00623202" w:rsidP="00623202">
      <w:pPr>
        <w:pStyle w:val="04Plattetekst"/>
      </w:pPr>
      <w:r>
        <w:t xml:space="preserve">Met de module moet het in eerste instantie mogelijk gaan worden om een overzicht van films </w:t>
      </w:r>
      <w:r w:rsidR="002F7579">
        <w:t xml:space="preserve">handmatig </w:t>
      </w:r>
      <w:r>
        <w:t xml:space="preserve">te gaan onderhouden </w:t>
      </w:r>
      <w:r w:rsidR="000B4A77">
        <w:t>(CRUD</w:t>
      </w:r>
      <w:r w:rsidR="002F7579">
        <w:t>, create/read/update/delete).</w:t>
      </w:r>
      <w:r w:rsidR="000B4A77">
        <w:t xml:space="preserve"> Van een film dienen de volgende gegevens vastgelegd te worden:</w:t>
      </w:r>
    </w:p>
    <w:p w:rsidR="000B4A77" w:rsidRDefault="000B4A77" w:rsidP="00623202">
      <w:pPr>
        <w:pStyle w:val="04Plattetekst"/>
      </w:pPr>
    </w:p>
    <w:p w:rsidR="000B4A77" w:rsidRDefault="000B4A77" w:rsidP="000B4A77">
      <w:pPr>
        <w:pStyle w:val="04Plattetekst"/>
        <w:jc w:val="center"/>
      </w:pPr>
      <w:r>
        <w:rPr>
          <w:noProof/>
          <w:lang w:eastAsia="nl-NL"/>
        </w:rPr>
        <w:drawing>
          <wp:inline distT="0" distB="0" distL="0" distR="0" wp14:anchorId="7D923274" wp14:editId="3100A1D4">
            <wp:extent cx="4541854" cy="239751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1320" cy="2434182"/>
                    </a:xfrm>
                    <a:prstGeom prst="rect">
                      <a:avLst/>
                    </a:prstGeom>
                  </pic:spPr>
                </pic:pic>
              </a:graphicData>
            </a:graphic>
          </wp:inline>
        </w:drawing>
      </w:r>
    </w:p>
    <w:p w:rsidR="000B4A77" w:rsidRDefault="000B4A77" w:rsidP="00623202">
      <w:pPr>
        <w:pStyle w:val="04Plattetekst"/>
      </w:pPr>
    </w:p>
    <w:p w:rsidR="000B4A77" w:rsidRDefault="000B4A77" w:rsidP="000B4A77">
      <w:pPr>
        <w:pStyle w:val="04Plattetekst"/>
        <w:numPr>
          <w:ilvl w:val="0"/>
          <w:numId w:val="40"/>
        </w:numPr>
      </w:pPr>
      <w:r>
        <w:lastRenderedPageBreak/>
        <w:t>Titel</w:t>
      </w:r>
    </w:p>
    <w:p w:rsidR="000B4A77" w:rsidRDefault="000B4A77" w:rsidP="000B4A77">
      <w:pPr>
        <w:pStyle w:val="04Plattetekst"/>
        <w:numPr>
          <w:ilvl w:val="0"/>
          <w:numId w:val="40"/>
        </w:numPr>
      </w:pPr>
      <w:r>
        <w:t>Subtitel (optioneel)</w:t>
      </w:r>
    </w:p>
    <w:p w:rsidR="000B4A77" w:rsidRDefault="000B4A77" w:rsidP="000B4A77">
      <w:pPr>
        <w:pStyle w:val="04Plattetekst"/>
        <w:numPr>
          <w:ilvl w:val="0"/>
          <w:numId w:val="40"/>
        </w:numPr>
      </w:pPr>
      <w:r>
        <w:t>Omschrijving (maximaal 300 karakters)</w:t>
      </w:r>
    </w:p>
    <w:p w:rsidR="000B4A77" w:rsidRDefault="000B4A77" w:rsidP="000B4A77">
      <w:pPr>
        <w:pStyle w:val="04Plattetekst"/>
        <w:numPr>
          <w:ilvl w:val="0"/>
          <w:numId w:val="40"/>
        </w:numPr>
      </w:pPr>
      <w:r>
        <w:t>Filmduur in minuten (weergave in uren en minuten)</w:t>
      </w:r>
    </w:p>
    <w:p w:rsidR="000B4A77" w:rsidRDefault="000B4A77" w:rsidP="000B4A77">
      <w:pPr>
        <w:pStyle w:val="04Plattetekst"/>
        <w:numPr>
          <w:ilvl w:val="0"/>
          <w:numId w:val="40"/>
        </w:numPr>
      </w:pPr>
      <w:r>
        <w:t>Releasedatum</w:t>
      </w:r>
    </w:p>
    <w:p w:rsidR="000B4A77" w:rsidRDefault="000B4A77" w:rsidP="000B4A77">
      <w:pPr>
        <w:pStyle w:val="04Plattetekst"/>
        <w:numPr>
          <w:ilvl w:val="0"/>
          <w:numId w:val="40"/>
        </w:numPr>
      </w:pPr>
      <w:r>
        <w:t>Genre(s)</w:t>
      </w:r>
    </w:p>
    <w:p w:rsidR="005F6DD5" w:rsidRDefault="005F6DD5" w:rsidP="000B4A77">
      <w:pPr>
        <w:pStyle w:val="04Plattetekst"/>
        <w:numPr>
          <w:ilvl w:val="0"/>
          <w:numId w:val="40"/>
        </w:numPr>
      </w:pPr>
      <w:r>
        <w:t>Rating</w:t>
      </w:r>
      <w:bookmarkStart w:id="45" w:name="_GoBack"/>
      <w:bookmarkEnd w:id="45"/>
    </w:p>
    <w:p w:rsidR="000B4A77" w:rsidRDefault="000B4A77" w:rsidP="000B4A77">
      <w:pPr>
        <w:pStyle w:val="04Plattetekst"/>
        <w:numPr>
          <w:ilvl w:val="0"/>
          <w:numId w:val="40"/>
        </w:numPr>
      </w:pPr>
      <w:r>
        <w:t>Cover artwork (JPG image)</w:t>
      </w:r>
    </w:p>
    <w:p w:rsidR="00931FF9" w:rsidRDefault="00931FF9" w:rsidP="000B4A77">
      <w:pPr>
        <w:pStyle w:val="04Plattetekst"/>
        <w:numPr>
          <w:ilvl w:val="0"/>
          <w:numId w:val="40"/>
        </w:numPr>
      </w:pPr>
      <w:r>
        <w:t>IMDB link (URL)</w:t>
      </w:r>
    </w:p>
    <w:p w:rsidR="002F7579" w:rsidRDefault="002F7579" w:rsidP="00623202">
      <w:pPr>
        <w:pStyle w:val="04Plattetekst"/>
      </w:pPr>
    </w:p>
    <w:p w:rsidR="001F4C8B" w:rsidRDefault="00F1782A" w:rsidP="00077B15">
      <w:pPr>
        <w:pStyle w:val="04Plattetekst"/>
      </w:pPr>
      <w:hyperlink r:id="rId13" w:history="1">
        <w:r w:rsidR="002F7579" w:rsidRPr="00BD3D59">
          <w:rPr>
            <w:rStyle w:val="Hyperlink"/>
          </w:rPr>
          <w:t>http://www.omdbapi.com/</w:t>
        </w:r>
      </w:hyperlink>
      <w:r w:rsidR="002F7579">
        <w:t xml:space="preserve"> </w:t>
      </w:r>
    </w:p>
    <w:p w:rsidR="002F7579" w:rsidRDefault="002F7579" w:rsidP="00077B15">
      <w:pPr>
        <w:pStyle w:val="04Platteteks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1"/>
        <w:gridCol w:w="4958"/>
        <w:gridCol w:w="3237"/>
      </w:tblGrid>
      <w:tr w:rsidR="00077B15" w:rsidRPr="00F42D38" w:rsidTr="002F7579">
        <w:tc>
          <w:tcPr>
            <w:tcW w:w="621" w:type="dxa"/>
            <w:shd w:val="clear" w:color="auto" w:fill="FFD500" w:themeFill="background2"/>
          </w:tcPr>
          <w:p w:rsidR="00077B15" w:rsidRPr="000531BA" w:rsidRDefault="00077B15" w:rsidP="0003684D">
            <w:pPr>
              <w:pStyle w:val="08Tabel-kopjes"/>
              <w:rPr>
                <w:color w:val="auto"/>
              </w:rPr>
            </w:pPr>
            <w:r w:rsidRPr="000531BA">
              <w:rPr>
                <w:color w:val="auto"/>
              </w:rPr>
              <w:t>Nr.</w:t>
            </w:r>
          </w:p>
        </w:tc>
        <w:tc>
          <w:tcPr>
            <w:tcW w:w="4958" w:type="dxa"/>
            <w:shd w:val="clear" w:color="auto" w:fill="FFD500" w:themeFill="background2"/>
          </w:tcPr>
          <w:p w:rsidR="00077B15" w:rsidRPr="000531BA" w:rsidRDefault="002F7579" w:rsidP="0003684D">
            <w:pPr>
              <w:pStyle w:val="08Tabel-kopjes"/>
              <w:rPr>
                <w:color w:val="auto"/>
              </w:rPr>
            </w:pPr>
            <w:r>
              <w:rPr>
                <w:color w:val="auto"/>
              </w:rPr>
              <w:t>Veld</w:t>
            </w:r>
          </w:p>
        </w:tc>
        <w:tc>
          <w:tcPr>
            <w:tcW w:w="3237" w:type="dxa"/>
            <w:shd w:val="clear" w:color="auto" w:fill="FFD500" w:themeFill="background2"/>
          </w:tcPr>
          <w:p w:rsidR="00077B15" w:rsidRPr="000531BA" w:rsidRDefault="002F7579" w:rsidP="0003684D">
            <w:pPr>
              <w:pStyle w:val="08Tabel-kopjes"/>
              <w:rPr>
                <w:color w:val="auto"/>
              </w:rPr>
            </w:pPr>
            <w:r>
              <w:rPr>
                <w:color w:val="auto"/>
              </w:rPr>
              <w:t>Inhoud</w:t>
            </w: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1</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2</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3</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4</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5</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6</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7</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8</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9</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r w:rsidR="00077B15" w:rsidRPr="00F42D38" w:rsidTr="002F7579">
        <w:tc>
          <w:tcPr>
            <w:tcW w:w="621" w:type="dxa"/>
            <w:shd w:val="clear" w:color="auto" w:fill="E6E6E6" w:themeFill="text2" w:themeFillTint="33"/>
          </w:tcPr>
          <w:p w:rsidR="00077B15" w:rsidRPr="0003684D" w:rsidRDefault="00077B15" w:rsidP="0003684D">
            <w:pPr>
              <w:pStyle w:val="09Tabel-tekst"/>
            </w:pPr>
            <w:r w:rsidRPr="0003684D">
              <w:t>10</w:t>
            </w:r>
          </w:p>
        </w:tc>
        <w:tc>
          <w:tcPr>
            <w:tcW w:w="4958" w:type="dxa"/>
          </w:tcPr>
          <w:p w:rsidR="00077B15" w:rsidRPr="0003684D" w:rsidRDefault="00077B15" w:rsidP="0003684D">
            <w:pPr>
              <w:pStyle w:val="09Tabel-tekst"/>
            </w:pPr>
          </w:p>
        </w:tc>
        <w:tc>
          <w:tcPr>
            <w:tcW w:w="3237" w:type="dxa"/>
          </w:tcPr>
          <w:p w:rsidR="00077B15" w:rsidRPr="0003684D" w:rsidRDefault="00077B15" w:rsidP="0003684D">
            <w:pPr>
              <w:pStyle w:val="09Tabel-tekst"/>
            </w:pPr>
          </w:p>
        </w:tc>
      </w:tr>
    </w:tbl>
    <w:p w:rsidR="00077B15" w:rsidRDefault="00077B15" w:rsidP="00077B15">
      <w:pPr>
        <w:pStyle w:val="04Plattetekst"/>
      </w:pPr>
    </w:p>
    <w:tbl>
      <w:tblPr>
        <w:tblStyle w:val="TableGrid"/>
        <w:tblW w:w="0" w:type="auto"/>
        <w:tblInd w:w="108" w:type="dxa"/>
        <w:tblLook w:val="04A0" w:firstRow="1" w:lastRow="0" w:firstColumn="1" w:lastColumn="0" w:noHBand="0" w:noVBand="1"/>
      </w:tblPr>
      <w:tblGrid>
        <w:gridCol w:w="2873"/>
        <w:gridCol w:w="2968"/>
        <w:gridCol w:w="2975"/>
      </w:tblGrid>
      <w:tr w:rsidR="001F4C8B" w:rsidTr="000531BA">
        <w:tc>
          <w:tcPr>
            <w:tcW w:w="2916" w:type="dxa"/>
            <w:shd w:val="clear" w:color="auto" w:fill="FFD500" w:themeFill="background2"/>
          </w:tcPr>
          <w:p w:rsidR="001F4C8B" w:rsidRPr="000531BA" w:rsidRDefault="001F4C8B" w:rsidP="001F4C8B">
            <w:pPr>
              <w:pStyle w:val="08Tabel-kopjes"/>
              <w:rPr>
                <w:color w:val="auto"/>
              </w:rPr>
            </w:pPr>
            <w:r w:rsidRPr="000531BA">
              <w:rPr>
                <w:color w:val="auto"/>
              </w:rPr>
              <w:t>Onderwerp</w:t>
            </w:r>
          </w:p>
        </w:tc>
        <w:tc>
          <w:tcPr>
            <w:tcW w:w="3025" w:type="dxa"/>
            <w:shd w:val="clear" w:color="auto" w:fill="FFD500" w:themeFill="background2"/>
          </w:tcPr>
          <w:p w:rsidR="001F4C8B" w:rsidRPr="000531BA" w:rsidRDefault="001F4C8B" w:rsidP="001F4C8B">
            <w:pPr>
              <w:pStyle w:val="08Tabel-kopjes"/>
              <w:rPr>
                <w:color w:val="auto"/>
              </w:rPr>
            </w:pPr>
            <w:r w:rsidRPr="000531BA">
              <w:rPr>
                <w:color w:val="auto"/>
              </w:rPr>
              <w:t>Actie</w:t>
            </w:r>
          </w:p>
        </w:tc>
        <w:tc>
          <w:tcPr>
            <w:tcW w:w="3025" w:type="dxa"/>
            <w:shd w:val="clear" w:color="auto" w:fill="FFD500" w:themeFill="background2"/>
          </w:tcPr>
          <w:p w:rsidR="001F4C8B" w:rsidRPr="000531BA" w:rsidRDefault="001F4C8B" w:rsidP="001F4C8B">
            <w:pPr>
              <w:pStyle w:val="08Tabel-kopjes"/>
              <w:rPr>
                <w:color w:val="auto"/>
              </w:rPr>
            </w:pPr>
            <w:r w:rsidRPr="000531BA">
              <w:rPr>
                <w:color w:val="auto"/>
              </w:rPr>
              <w:t>Deadline</w:t>
            </w:r>
          </w:p>
        </w:tc>
      </w:tr>
      <w:tr w:rsidR="001F4C8B" w:rsidTr="000531BA">
        <w:tc>
          <w:tcPr>
            <w:tcW w:w="2916" w:type="dxa"/>
            <w:shd w:val="clear" w:color="auto" w:fill="E6E6E6" w:themeFill="text2" w:themeFillTint="33"/>
          </w:tcPr>
          <w:p w:rsidR="001F4C8B" w:rsidRDefault="001F4C8B" w:rsidP="001F4C8B">
            <w:pPr>
              <w:pStyle w:val="09Tabel-tekst"/>
            </w:pPr>
            <w:r>
              <w:t>Fase 1</w:t>
            </w:r>
          </w:p>
        </w:tc>
        <w:tc>
          <w:tcPr>
            <w:tcW w:w="3025" w:type="dxa"/>
            <w:shd w:val="clear" w:color="auto" w:fill="E6E6E6" w:themeFill="text2" w:themeFillTint="33"/>
          </w:tcPr>
          <w:p w:rsidR="001F4C8B" w:rsidRDefault="001F4C8B" w:rsidP="001F4C8B">
            <w:pPr>
              <w:pStyle w:val="09Tabel-tekst"/>
            </w:pPr>
          </w:p>
        </w:tc>
        <w:tc>
          <w:tcPr>
            <w:tcW w:w="3025" w:type="dxa"/>
            <w:shd w:val="clear" w:color="auto" w:fill="E6E6E6" w:themeFill="text2" w:themeFillTint="33"/>
          </w:tcPr>
          <w:p w:rsidR="001F4C8B" w:rsidRDefault="001F4C8B" w:rsidP="001F4C8B">
            <w:pPr>
              <w:pStyle w:val="09Tabel-tekst"/>
            </w:pPr>
          </w:p>
        </w:tc>
      </w:tr>
      <w:tr w:rsidR="001F4C8B" w:rsidTr="001F4C8B">
        <w:tc>
          <w:tcPr>
            <w:tcW w:w="2916" w:type="dxa"/>
          </w:tcPr>
          <w:p w:rsidR="001F4C8B" w:rsidRDefault="001F4C8B" w:rsidP="001F4C8B">
            <w:pPr>
              <w:pStyle w:val="09Tabel-tekst"/>
            </w:pPr>
          </w:p>
        </w:tc>
        <w:tc>
          <w:tcPr>
            <w:tcW w:w="3025" w:type="dxa"/>
          </w:tcPr>
          <w:p w:rsidR="001F4C8B" w:rsidRDefault="001F4C8B" w:rsidP="001F4C8B">
            <w:pPr>
              <w:pStyle w:val="09Tabel-tekst"/>
            </w:pPr>
          </w:p>
        </w:tc>
        <w:tc>
          <w:tcPr>
            <w:tcW w:w="3025" w:type="dxa"/>
          </w:tcPr>
          <w:p w:rsidR="001F4C8B" w:rsidRDefault="001F4C8B" w:rsidP="001F4C8B">
            <w:pPr>
              <w:pStyle w:val="09Tabel-tekst"/>
            </w:pPr>
          </w:p>
        </w:tc>
      </w:tr>
      <w:tr w:rsidR="001F4C8B" w:rsidTr="001F4C8B">
        <w:tc>
          <w:tcPr>
            <w:tcW w:w="2916" w:type="dxa"/>
          </w:tcPr>
          <w:p w:rsidR="001F4C8B" w:rsidRDefault="001F4C8B" w:rsidP="001F4C8B">
            <w:pPr>
              <w:pStyle w:val="09Tabel-tekst"/>
            </w:pPr>
          </w:p>
        </w:tc>
        <w:tc>
          <w:tcPr>
            <w:tcW w:w="3025" w:type="dxa"/>
          </w:tcPr>
          <w:p w:rsidR="001F4C8B" w:rsidRDefault="001F4C8B" w:rsidP="001F4C8B">
            <w:pPr>
              <w:pStyle w:val="09Tabel-tekst"/>
            </w:pPr>
          </w:p>
        </w:tc>
        <w:tc>
          <w:tcPr>
            <w:tcW w:w="3025" w:type="dxa"/>
          </w:tcPr>
          <w:p w:rsidR="001F4C8B" w:rsidRDefault="001F4C8B" w:rsidP="001F4C8B">
            <w:pPr>
              <w:pStyle w:val="09Tabel-tekst"/>
            </w:pPr>
          </w:p>
        </w:tc>
      </w:tr>
      <w:tr w:rsidR="001F4C8B" w:rsidTr="000531BA">
        <w:tc>
          <w:tcPr>
            <w:tcW w:w="2916" w:type="dxa"/>
            <w:shd w:val="clear" w:color="auto" w:fill="E6E6E6" w:themeFill="text2" w:themeFillTint="33"/>
          </w:tcPr>
          <w:p w:rsidR="001F4C8B" w:rsidRDefault="001F4C8B" w:rsidP="001F4C8B">
            <w:pPr>
              <w:pStyle w:val="09Tabel-tekst"/>
            </w:pPr>
            <w:r>
              <w:t>Fase 2</w:t>
            </w:r>
          </w:p>
        </w:tc>
        <w:tc>
          <w:tcPr>
            <w:tcW w:w="3025" w:type="dxa"/>
            <w:shd w:val="clear" w:color="auto" w:fill="E6E6E6" w:themeFill="text2" w:themeFillTint="33"/>
          </w:tcPr>
          <w:p w:rsidR="001F4C8B" w:rsidRDefault="001F4C8B" w:rsidP="001F4C8B">
            <w:pPr>
              <w:pStyle w:val="09Tabel-tekst"/>
            </w:pPr>
          </w:p>
        </w:tc>
        <w:tc>
          <w:tcPr>
            <w:tcW w:w="3025" w:type="dxa"/>
            <w:shd w:val="clear" w:color="auto" w:fill="E6E6E6" w:themeFill="text2" w:themeFillTint="33"/>
          </w:tcPr>
          <w:p w:rsidR="001F4C8B" w:rsidRDefault="001F4C8B" w:rsidP="001F4C8B">
            <w:pPr>
              <w:pStyle w:val="09Tabel-tekst"/>
            </w:pPr>
          </w:p>
        </w:tc>
      </w:tr>
      <w:tr w:rsidR="001F4C8B" w:rsidTr="001F4C8B">
        <w:tc>
          <w:tcPr>
            <w:tcW w:w="2916" w:type="dxa"/>
          </w:tcPr>
          <w:p w:rsidR="001F4C8B" w:rsidRDefault="001F4C8B" w:rsidP="001F4C8B">
            <w:pPr>
              <w:pStyle w:val="09Tabel-tekst"/>
            </w:pPr>
          </w:p>
        </w:tc>
        <w:tc>
          <w:tcPr>
            <w:tcW w:w="3025" w:type="dxa"/>
          </w:tcPr>
          <w:p w:rsidR="001F4C8B" w:rsidRDefault="001F4C8B" w:rsidP="001F4C8B">
            <w:pPr>
              <w:pStyle w:val="09Tabel-tekst"/>
            </w:pPr>
          </w:p>
        </w:tc>
        <w:tc>
          <w:tcPr>
            <w:tcW w:w="3025" w:type="dxa"/>
          </w:tcPr>
          <w:p w:rsidR="001F4C8B" w:rsidRDefault="001F4C8B" w:rsidP="001F4C8B">
            <w:pPr>
              <w:pStyle w:val="09Tabel-tekst"/>
            </w:pPr>
          </w:p>
        </w:tc>
      </w:tr>
    </w:tbl>
    <w:p w:rsidR="001F4C8B" w:rsidRDefault="001F4C8B" w:rsidP="00077B15">
      <w:pPr>
        <w:pStyle w:val="04Plattetekst"/>
      </w:pPr>
    </w:p>
    <w:p w:rsidR="001F4C8B" w:rsidRDefault="001F4C8B" w:rsidP="00077B15">
      <w:pPr>
        <w:pStyle w:val="04Plattetekst"/>
      </w:pPr>
    </w:p>
    <w:p w:rsidR="008A28F4" w:rsidRDefault="008A28F4">
      <w:pPr>
        <w:rPr>
          <w:rFonts w:ascii="Franklin Gothic Book" w:hAnsi="Franklin Gothic Book" w:cs="ITCFranklinGothicStd-Book"/>
          <w:color w:val="000000"/>
          <w:sz w:val="20"/>
          <w:szCs w:val="20"/>
        </w:rPr>
      </w:pPr>
      <w:r>
        <w:br w:type="page"/>
      </w:r>
    </w:p>
    <w:p w:rsidR="001F4C8B" w:rsidRDefault="001F4C8B" w:rsidP="00077B15">
      <w:pPr>
        <w:pStyle w:val="04Plattetekst"/>
      </w:pPr>
      <w:r>
        <w:lastRenderedPageBreak/>
        <w:t>Welke stijlen selecteer je en waarvoor:</w:t>
      </w:r>
    </w:p>
    <w:p w:rsidR="001F4C8B" w:rsidRPr="00F42D38" w:rsidRDefault="001F4C8B" w:rsidP="00077B15">
      <w:pPr>
        <w:pStyle w:val="04Plattetekst"/>
      </w:pPr>
    </w:p>
    <w:p w:rsidR="00921A0A" w:rsidRDefault="00AE6B2B">
      <w:pPr>
        <w:rPr>
          <w:rFonts w:ascii="Franklin Gothic Book" w:hAnsi="Franklin Gothic Book" w:cs="ITCFranklinGothicStd-Med"/>
          <w:b/>
          <w:color w:val="000000"/>
          <w:sz w:val="20"/>
          <w:szCs w:val="20"/>
        </w:rPr>
      </w:pPr>
      <w:r>
        <w:rPr>
          <w:noProof/>
          <w:lang w:eastAsia="nl-NL"/>
        </w:rPr>
        <w:drawing>
          <wp:inline distT="0" distB="0" distL="0" distR="0" wp14:anchorId="4DEE4182" wp14:editId="4854004D">
            <wp:extent cx="5673090" cy="151688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3090" cy="1516885"/>
                    </a:xfrm>
                    <a:prstGeom prst="rect">
                      <a:avLst/>
                    </a:prstGeom>
                  </pic:spPr>
                </pic:pic>
              </a:graphicData>
            </a:graphic>
          </wp:inline>
        </w:drawing>
      </w:r>
    </w:p>
    <w:bookmarkEnd w:id="42"/>
    <w:bookmarkEnd w:id="43"/>
    <w:bookmarkEnd w:id="44"/>
    <w:p w:rsidR="001F4C8B" w:rsidRDefault="001F4C8B" w:rsidP="001F4C8B">
      <w:pPr>
        <w:pStyle w:val="04Plattetekst"/>
      </w:pPr>
      <w:r>
        <w:t>Uitvergroot:</w:t>
      </w:r>
    </w:p>
    <w:p w:rsidR="00A6607A" w:rsidRDefault="001F4C8B" w:rsidP="00921A0A">
      <w:pPr>
        <w:pStyle w:val="04Plattetekst"/>
      </w:pPr>
      <w:r>
        <w:rPr>
          <w:noProof/>
          <w:lang w:eastAsia="nl-NL"/>
        </w:rPr>
        <w:drawing>
          <wp:inline distT="0" distB="0" distL="0" distR="0" wp14:anchorId="599C6F46" wp14:editId="6165C072">
            <wp:extent cx="56578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494" r="49551" b="8201"/>
                    <a:stretch/>
                  </pic:blipFill>
                  <pic:spPr bwMode="auto">
                    <a:xfrm>
                      <a:off x="0" y="0"/>
                      <a:ext cx="5666853" cy="2652164"/>
                    </a:xfrm>
                    <a:prstGeom prst="rect">
                      <a:avLst/>
                    </a:prstGeom>
                    <a:ln>
                      <a:noFill/>
                    </a:ln>
                    <a:extLst>
                      <a:ext uri="{53640926-AAD7-44D8-BBD7-CCE9431645EC}">
                        <a14:shadowObscured xmlns:a14="http://schemas.microsoft.com/office/drawing/2010/main"/>
                      </a:ext>
                    </a:extLst>
                  </pic:spPr>
                </pic:pic>
              </a:graphicData>
            </a:graphic>
          </wp:inline>
        </w:drawing>
      </w:r>
    </w:p>
    <w:p w:rsidR="001F4C8B" w:rsidRDefault="001F4C8B" w:rsidP="00921A0A">
      <w:pPr>
        <w:pStyle w:val="04Plattetekst"/>
      </w:pPr>
    </w:p>
    <w:p w:rsidR="001F4C8B" w:rsidRDefault="001F4C8B" w:rsidP="00921A0A">
      <w:pPr>
        <w:pStyle w:val="04Plattetekst"/>
      </w:pPr>
      <w:r>
        <w:rPr>
          <w:noProof/>
          <w:lang w:eastAsia="nl-NL"/>
        </w:rPr>
        <w:drawing>
          <wp:inline distT="0" distB="0" distL="0" distR="0" wp14:anchorId="1794C476" wp14:editId="41419DB0">
            <wp:extent cx="565785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954" t="8338" b="2417"/>
                    <a:stretch/>
                  </pic:blipFill>
                  <pic:spPr bwMode="auto">
                    <a:xfrm>
                      <a:off x="0" y="0"/>
                      <a:ext cx="5666853" cy="2757105"/>
                    </a:xfrm>
                    <a:prstGeom prst="rect">
                      <a:avLst/>
                    </a:prstGeom>
                    <a:ln>
                      <a:noFill/>
                    </a:ln>
                    <a:extLst>
                      <a:ext uri="{53640926-AAD7-44D8-BBD7-CCE9431645EC}">
                        <a14:shadowObscured xmlns:a14="http://schemas.microsoft.com/office/drawing/2010/main"/>
                      </a:ext>
                    </a:extLst>
                  </pic:spPr>
                </pic:pic>
              </a:graphicData>
            </a:graphic>
          </wp:inline>
        </w:drawing>
      </w:r>
    </w:p>
    <w:p w:rsidR="001F4C8B" w:rsidRDefault="001F4C8B" w:rsidP="001F4C8B">
      <w:pPr>
        <w:rPr>
          <w:rFonts w:ascii="Franklin Gothic Book" w:hAnsi="Franklin Gothic Book" w:cs="ITCFranklinGothicStd-Book"/>
          <w:color w:val="000000"/>
          <w:sz w:val="20"/>
          <w:szCs w:val="20"/>
        </w:rPr>
      </w:pPr>
      <w:r>
        <w:br w:type="page"/>
      </w:r>
    </w:p>
    <w:p w:rsidR="001F4C8B" w:rsidRDefault="001F4C8B" w:rsidP="001F4C8B">
      <w:pPr>
        <w:pStyle w:val="011Kop"/>
      </w:pPr>
      <w:bookmarkStart w:id="46" w:name="_Toc482954107"/>
      <w:r>
        <w:lastRenderedPageBreak/>
        <w:t>Etc.</w:t>
      </w:r>
      <w:bookmarkEnd w:id="46"/>
      <w:r>
        <w:t xml:space="preserve"> </w:t>
      </w:r>
    </w:p>
    <w:p w:rsidR="001F4C8B" w:rsidRDefault="001F4C8B" w:rsidP="001F4C8B">
      <w:pPr>
        <w:pStyle w:val="04Plattetekst"/>
      </w:pPr>
    </w:p>
    <w:p w:rsidR="001F4C8B" w:rsidRDefault="001F4C8B" w:rsidP="001F4C8B">
      <w:pPr>
        <w:pStyle w:val="04Plattetekst"/>
      </w:pPr>
      <w:r>
        <w:t>Tekst</w:t>
      </w:r>
    </w:p>
    <w:p w:rsidR="001F4C8B" w:rsidRDefault="001F4C8B" w:rsidP="001F4C8B">
      <w:pPr>
        <w:pStyle w:val="04Plattetekst"/>
      </w:pPr>
    </w:p>
    <w:p w:rsidR="001F4C8B" w:rsidRDefault="001F4C8B" w:rsidP="001F4C8B">
      <w:pPr>
        <w:pStyle w:val="0211Subkop"/>
      </w:pPr>
      <w:bookmarkStart w:id="47" w:name="_Toc482954108"/>
      <w:r>
        <w:t>Etc.</w:t>
      </w:r>
      <w:bookmarkEnd w:id="47"/>
      <w:r>
        <w:t xml:space="preserve"> </w:t>
      </w:r>
    </w:p>
    <w:p w:rsidR="001F4C8B" w:rsidRDefault="001F4C8B" w:rsidP="001F4C8B">
      <w:pPr>
        <w:pStyle w:val="04Plattetekst"/>
      </w:pPr>
      <w:r>
        <w:t>Tekst</w:t>
      </w:r>
    </w:p>
    <w:p w:rsidR="001F4C8B" w:rsidRDefault="001F4C8B" w:rsidP="001F4C8B">
      <w:pPr>
        <w:pStyle w:val="04Plattetekst"/>
      </w:pPr>
    </w:p>
    <w:p w:rsidR="001F4C8B" w:rsidRDefault="001F4C8B" w:rsidP="001F4C8B">
      <w:pPr>
        <w:pStyle w:val="02111subkop"/>
      </w:pPr>
      <w:bookmarkStart w:id="48" w:name="_Toc482954109"/>
      <w:r>
        <w:t>Subsub</w:t>
      </w:r>
      <w:bookmarkEnd w:id="48"/>
    </w:p>
    <w:p w:rsidR="001F4C8B" w:rsidRDefault="001F4C8B" w:rsidP="001F4C8B">
      <w:pPr>
        <w:pStyle w:val="04Plattetekst"/>
      </w:pPr>
      <w:r>
        <w:t xml:space="preserve">Tekst </w:t>
      </w:r>
    </w:p>
    <w:p w:rsidR="001F4C8B" w:rsidRDefault="001F4C8B" w:rsidP="001F4C8B">
      <w:pPr>
        <w:pStyle w:val="04Plattetekst"/>
      </w:pPr>
    </w:p>
    <w:p w:rsidR="001F4C8B" w:rsidRPr="001F4C8B" w:rsidRDefault="001F4C8B" w:rsidP="001F4C8B">
      <w:pPr>
        <w:pStyle w:val="04Plattetekst"/>
        <w:sectPr w:rsidR="001F4C8B" w:rsidRPr="001F4C8B" w:rsidSect="009E3F6D">
          <w:headerReference w:type="default" r:id="rId15"/>
          <w:footerReference w:type="default" r:id="rId16"/>
          <w:headerReference w:type="first" r:id="rId17"/>
          <w:footerReference w:type="first" r:id="rId18"/>
          <w:pgSz w:w="11906" w:h="16838" w:code="9"/>
          <w:pgMar w:top="2104" w:right="1486" w:bottom="1418" w:left="1486" w:header="567" w:footer="709" w:gutter="0"/>
          <w:cols w:space="708"/>
          <w:titlePg/>
          <w:docGrid w:linePitch="360"/>
        </w:sectPr>
      </w:pPr>
    </w:p>
    <w:p w:rsidR="00D9531A" w:rsidRPr="00921A0A" w:rsidRDefault="00D9531A" w:rsidP="00921A0A">
      <w:pPr>
        <w:pStyle w:val="011Kop"/>
        <w:numPr>
          <w:ilvl w:val="0"/>
          <w:numId w:val="0"/>
        </w:numPr>
      </w:pPr>
    </w:p>
    <w:p w:rsidR="00D9531A" w:rsidRDefault="00D9531A"/>
    <w:p w:rsidR="004035C6" w:rsidRDefault="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Default="004035C6" w:rsidP="004035C6"/>
    <w:p w:rsidR="004035C6" w:rsidRDefault="004035C6" w:rsidP="004035C6">
      <w:pPr>
        <w:tabs>
          <w:tab w:val="left" w:pos="5366"/>
        </w:tabs>
      </w:pPr>
      <w:r>
        <w:tab/>
      </w:r>
      <w:r>
        <w:tab/>
      </w:r>
    </w:p>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Default="004035C6" w:rsidP="004035C6"/>
    <w:p w:rsidR="009167C6" w:rsidRPr="004035C6" w:rsidRDefault="004035C6" w:rsidP="004035C6">
      <w:pPr>
        <w:tabs>
          <w:tab w:val="left" w:pos="7101"/>
        </w:tabs>
      </w:pPr>
      <w:r>
        <w:tab/>
      </w:r>
      <w:r>
        <w:tab/>
      </w:r>
    </w:p>
    <w:sectPr w:rsidR="009167C6" w:rsidRPr="004035C6" w:rsidSect="00D9531A">
      <w:headerReference w:type="first" r:id="rId19"/>
      <w:footerReference w:type="first" r:id="rId20"/>
      <w:pgSz w:w="11906" w:h="16838" w:code="9"/>
      <w:pgMar w:top="2104" w:right="1486" w:bottom="1418" w:left="1486"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82A" w:rsidRDefault="00F1782A" w:rsidP="00EB7A84">
      <w:pPr>
        <w:spacing w:line="240" w:lineRule="auto"/>
      </w:pPr>
      <w:r>
        <w:separator/>
      </w:r>
    </w:p>
  </w:endnote>
  <w:endnote w:type="continuationSeparator" w:id="0">
    <w:p w:rsidR="00F1782A" w:rsidRDefault="00F1782A" w:rsidP="00EB7A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78D794A9-6511-4098-9A19-8C7D5F1FDA15}"/>
    <w:embedBold r:id="rId2" w:fontKey="{4D7CAB86-7805-499B-AAC2-422A1B55C649}"/>
    <w:embedItalic r:id="rId3" w:fontKey="{95D314CF-CDE2-4381-998E-8C175300AB47}"/>
    <w:embedBoldItalic r:id="rId4" w:fontKey="{24BAEF28-5C59-4A30-8F79-5ADA19A6CC55}"/>
  </w:font>
  <w:font w:name="MS Gothic">
    <w:altName w:val="ＭＳ ゴシック"/>
    <w:panose1 w:val="020B0609070205080204"/>
    <w:charset w:val="80"/>
    <w:family w:val="modern"/>
    <w:pitch w:val="fixed"/>
    <w:sig w:usb0="E00002FF" w:usb1="6AC7FDFB" w:usb2="08000012" w:usb3="00000000" w:csb0="0002009F" w:csb1="00000000"/>
  </w:font>
  <w:font w:name="ITCFranklinGothicStd-Book">
    <w:altName w:val="ITC Franklin Gothic Std Book"/>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ITC Franklin Gothic Std Book">
    <w:panose1 w:val="00000000000000000000"/>
    <w:charset w:val="00"/>
    <w:family w:val="swiss"/>
    <w:notTrueType/>
    <w:pitch w:val="variable"/>
    <w:sig w:usb0="800000AF" w:usb1="4000204A" w:usb2="00000000" w:usb3="00000000" w:csb0="00000001" w:csb1="00000000"/>
  </w:font>
  <w:font w:name="ITCFranklinGothicStd-Me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C8B" w:rsidRPr="00DD39DA" w:rsidRDefault="001F4C8B" w:rsidP="001F4C8B">
    <w:pPr>
      <w:pStyle w:val="11Adresgegevens"/>
      <w:rPr>
        <w:rFonts w:cs="Segoe UI"/>
        <w:lang w:val="en-US"/>
      </w:rPr>
    </w:pPr>
    <w:r w:rsidRPr="00DD39DA">
      <w:rPr>
        <w:rFonts w:cs="Segoe UI"/>
        <w:lang w:val="en-US"/>
      </w:rPr>
      <w:t xml:space="preserve">Copyright © </w:t>
    </w:r>
    <w:r w:rsidRPr="00DD39DA">
      <w:rPr>
        <w:rFonts w:cs="Segoe UI"/>
      </w:rPr>
      <w:fldChar w:fldCharType="begin"/>
    </w:r>
    <w:r w:rsidRPr="00DD39DA">
      <w:rPr>
        <w:rFonts w:cs="Segoe UI"/>
      </w:rPr>
      <w:instrText xml:space="preserve"> DATE \@ "yyyy" \* MERGEFORMAT </w:instrText>
    </w:r>
    <w:r w:rsidRPr="00DD39DA">
      <w:rPr>
        <w:rFonts w:cs="Segoe UI"/>
      </w:rPr>
      <w:fldChar w:fldCharType="separate"/>
    </w:r>
    <w:r w:rsidR="005F6DD5">
      <w:rPr>
        <w:rFonts w:cs="Segoe UI"/>
        <w:noProof/>
      </w:rPr>
      <w:t>2017</w:t>
    </w:r>
    <w:r w:rsidRPr="00DD39DA">
      <w:rPr>
        <w:rFonts w:cs="Segoe UI"/>
      </w:rPr>
      <w:fldChar w:fldCharType="end"/>
    </w:r>
    <w:r w:rsidRPr="00DD39DA">
      <w:rPr>
        <w:rFonts w:cs="Segoe UI"/>
        <w:lang w:val="en-US"/>
      </w:rPr>
      <w:t>, Pulse Business Solutions bv</w:t>
    </w:r>
  </w:p>
  <w:p w:rsidR="00C16DDD" w:rsidRPr="00DD39DA" w:rsidRDefault="008A28F4" w:rsidP="00C16DDD">
    <w:pPr>
      <w:pStyle w:val="Quote"/>
      <w:tabs>
        <w:tab w:val="left" w:pos="8238"/>
        <w:tab w:val="right" w:pos="8934"/>
      </w:tabs>
      <w:rPr>
        <w:rFonts w:ascii="Segoe UI" w:hAnsi="Segoe UI" w:cs="Segoe UI"/>
        <w:lang w:val="en-US"/>
      </w:rPr>
    </w:pPr>
    <w:r w:rsidRPr="00DD39DA">
      <w:rPr>
        <w:rFonts w:ascii="Segoe UI" w:hAnsi="Segoe UI" w:cs="Segoe UI"/>
      </w:rPr>
      <w:fldChar w:fldCharType="begin"/>
    </w:r>
    <w:r w:rsidRPr="00DD39DA">
      <w:rPr>
        <w:rFonts w:ascii="Segoe UI" w:hAnsi="Segoe UI" w:cs="Segoe UI"/>
        <w:lang w:val="en-US"/>
      </w:rPr>
      <w:instrText xml:space="preserve"> FILENAME   \* MERGEFORMAT </w:instrText>
    </w:r>
    <w:r w:rsidRPr="00DD39DA">
      <w:rPr>
        <w:rFonts w:ascii="Segoe UI" w:hAnsi="Segoe UI" w:cs="Segoe UI"/>
      </w:rPr>
      <w:fldChar w:fldCharType="separate"/>
    </w:r>
    <w:r w:rsidR="007C5328">
      <w:rPr>
        <w:rFonts w:ascii="Segoe UI" w:hAnsi="Segoe UI" w:cs="Segoe UI"/>
        <w:noProof/>
        <w:lang w:val="en-US"/>
      </w:rPr>
      <w:t>Document1</w:t>
    </w:r>
    <w:r w:rsidRPr="00DD39DA">
      <w:rPr>
        <w:rFonts w:ascii="Segoe UI" w:hAnsi="Segoe UI" w:cs="Segoe UI"/>
        <w:noProof/>
      </w:rPr>
      <w:fldChar w:fldCharType="end"/>
    </w:r>
    <w:r w:rsidR="00C16DDD" w:rsidRPr="00DD39DA">
      <w:rPr>
        <w:rFonts w:ascii="Segoe UI" w:hAnsi="Segoe UI" w:cs="Segoe UI"/>
        <w:lang w:val="en-US"/>
      </w:rPr>
      <w:tab/>
    </w:r>
    <w:r w:rsidR="00C16DDD" w:rsidRPr="00DD39DA">
      <w:rPr>
        <w:rFonts w:ascii="Segoe UI" w:hAnsi="Segoe UI" w:cs="Segoe UI"/>
        <w:lang w:val="en-US"/>
      </w:rPr>
      <w:tab/>
    </w:r>
    <w:r w:rsidR="008F27B0" w:rsidRPr="00DD39DA">
      <w:rPr>
        <w:rFonts w:ascii="Segoe UI" w:hAnsi="Segoe UI" w:cs="Segoe UI"/>
        <w:lang w:val="en-US"/>
      </w:rPr>
      <w:t xml:space="preserve"> </w:t>
    </w:r>
    <w:r w:rsidR="008F27B0" w:rsidRPr="00DD39DA">
      <w:rPr>
        <w:rFonts w:ascii="Segoe UI" w:hAnsi="Segoe UI" w:cs="Segoe UI"/>
      </w:rPr>
      <w:fldChar w:fldCharType="begin"/>
    </w:r>
    <w:r w:rsidR="008F27B0" w:rsidRPr="00DD39DA">
      <w:rPr>
        <w:rFonts w:ascii="Segoe UI" w:hAnsi="Segoe UI" w:cs="Segoe UI"/>
        <w:lang w:val="en-US"/>
      </w:rPr>
      <w:instrText>PAGE  \* Arabic  \* MERGEFORMAT</w:instrText>
    </w:r>
    <w:r w:rsidR="008F27B0" w:rsidRPr="00DD39DA">
      <w:rPr>
        <w:rFonts w:ascii="Segoe UI" w:hAnsi="Segoe UI" w:cs="Segoe UI"/>
      </w:rPr>
      <w:fldChar w:fldCharType="separate"/>
    </w:r>
    <w:r w:rsidR="003103D0">
      <w:rPr>
        <w:rFonts w:ascii="Segoe UI" w:hAnsi="Segoe UI" w:cs="Segoe UI"/>
        <w:noProof/>
        <w:lang w:val="en-US"/>
      </w:rPr>
      <w:t>8</w:t>
    </w:r>
    <w:r w:rsidR="008F27B0" w:rsidRPr="00DD39DA">
      <w:rPr>
        <w:rFonts w:ascii="Segoe UI" w:hAnsi="Segoe UI" w:cs="Segoe U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6C" w:rsidRDefault="0026296C">
    <w:r>
      <w:rPr>
        <w:noProof/>
        <w:lang w:eastAsia="nl-NL"/>
      </w:rPr>
      <w:drawing>
        <wp:anchor distT="0" distB="0" distL="114300" distR="114300" simplePos="0" relativeHeight="251664384" behindDoc="1" locked="0" layoutInCell="1" allowOverlap="1" wp14:anchorId="1E059DC4" wp14:editId="5882396D">
          <wp:simplePos x="0" y="0"/>
          <wp:positionH relativeFrom="column">
            <wp:posOffset>1299076</wp:posOffset>
          </wp:positionH>
          <wp:positionV relativeFrom="paragraph">
            <wp:posOffset>-2485958</wp:posOffset>
          </wp:positionV>
          <wp:extent cx="3465901" cy="1734418"/>
          <wp:effectExtent l="0" t="0" r="1270" b="0"/>
          <wp:wrapNone/>
          <wp:docPr id="15"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met pay off 2013_CMYK.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472848" cy="17378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7C6" w:rsidRDefault="009167C6" w:rsidP="00273018">
    <w:pPr>
      <w:pStyle w:val="Quote"/>
      <w:tabs>
        <w:tab w:val="left" w:pos="8238"/>
        <w:tab w:val="right" w:pos="8934"/>
      </w:tabs>
    </w:pPr>
    <w:r>
      <w:rPr>
        <w:noProof/>
        <w:lang w:eastAsia="nl-NL"/>
      </w:rPr>
      <w:drawing>
        <wp:anchor distT="0" distB="0" distL="114300" distR="114300" simplePos="0" relativeHeight="251685888" behindDoc="1" locked="0" layoutInCell="1" allowOverlap="1" wp14:anchorId="57977D21" wp14:editId="69A840AA">
          <wp:simplePos x="0" y="0"/>
          <wp:positionH relativeFrom="column">
            <wp:posOffset>3787145</wp:posOffset>
          </wp:positionH>
          <wp:positionV relativeFrom="paragraph">
            <wp:posOffset>-2735580</wp:posOffset>
          </wp:positionV>
          <wp:extent cx="1198221" cy="364258"/>
          <wp:effectExtent l="0" t="0" r="2540" b="0"/>
          <wp:wrapNone/>
          <wp:docPr id="297" name="Afbeelding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met pay off 2013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221" cy="364258"/>
                  </a:xfrm>
                  <a:prstGeom prst="rect">
                    <a:avLst/>
                  </a:prstGeom>
                </pic:spPr>
              </pic:pic>
            </a:graphicData>
          </a:graphic>
          <wp14:sizeRelH relativeFrom="page">
            <wp14:pctWidth>0</wp14:pctWidth>
          </wp14:sizeRelH>
          <wp14:sizeRelV relativeFrom="page">
            <wp14:pctHeight>0</wp14:pctHeight>
          </wp14:sizeRelV>
        </wp:anchor>
      </w:drawing>
    </w:r>
    <w:r w:rsidRPr="004557F5">
      <w:rPr>
        <w:noProof/>
        <w:lang w:eastAsia="nl-NL"/>
      </w:rPr>
      <mc:AlternateContent>
        <mc:Choice Requires="wps">
          <w:drawing>
            <wp:anchor distT="0" distB="0" distL="114300" distR="114300" simplePos="0" relativeHeight="251686912" behindDoc="0" locked="0" layoutInCell="1" allowOverlap="1" wp14:anchorId="76C5A640" wp14:editId="1787E60E">
              <wp:simplePos x="0" y="0"/>
              <wp:positionH relativeFrom="column">
                <wp:posOffset>3783330</wp:posOffset>
              </wp:positionH>
              <wp:positionV relativeFrom="page">
                <wp:posOffset>7950835</wp:posOffset>
              </wp:positionV>
              <wp:extent cx="1287780" cy="1857375"/>
              <wp:effectExtent l="0" t="0" r="0" b="9525"/>
              <wp:wrapNone/>
              <wp:docPr id="2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8573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167C6" w:rsidRPr="00950529" w:rsidRDefault="009167C6" w:rsidP="00D9531A">
                          <w:pPr>
                            <w:pStyle w:val="11Adresgegevens"/>
                            <w:tabs>
                              <w:tab w:val="left" w:pos="1418"/>
                            </w:tabs>
                          </w:pPr>
                          <w:r w:rsidRPr="00950529">
                            <w:t>Pulse Business Solutions bv</w:t>
                          </w:r>
                        </w:p>
                        <w:p w:rsidR="009167C6" w:rsidRPr="00950529" w:rsidRDefault="009167C6" w:rsidP="00D9531A">
                          <w:pPr>
                            <w:pStyle w:val="11Adresgegevens"/>
                            <w:spacing w:line="100" w:lineRule="exact"/>
                          </w:pPr>
                        </w:p>
                        <w:p w:rsidR="009167C6" w:rsidRPr="00950529" w:rsidRDefault="00DC76D7" w:rsidP="00D9531A">
                          <w:pPr>
                            <w:pStyle w:val="11Adresgegevens"/>
                          </w:pPr>
                          <w:r>
                            <w:t>Offices:</w:t>
                          </w:r>
                        </w:p>
                        <w:p w:rsidR="009167C6" w:rsidRPr="00950529" w:rsidRDefault="009167C6" w:rsidP="00D9531A">
                          <w:pPr>
                            <w:pStyle w:val="11Adresgegevens"/>
                            <w:rPr>
                              <w:lang w:val="nl-NL"/>
                            </w:rPr>
                          </w:pPr>
                          <w:r w:rsidRPr="00950529">
                            <w:rPr>
                              <w:lang w:val="nl-NL"/>
                            </w:rPr>
                            <w:t xml:space="preserve">Noorderpoort 21 </w:t>
                          </w:r>
                        </w:p>
                        <w:p w:rsidR="009167C6" w:rsidRPr="00950529" w:rsidRDefault="009167C6" w:rsidP="00D9531A">
                          <w:pPr>
                            <w:pStyle w:val="11Adresgegevens"/>
                            <w:rPr>
                              <w:lang w:val="nl-NL"/>
                            </w:rPr>
                          </w:pPr>
                          <w:r w:rsidRPr="00950529">
                            <w:rPr>
                              <w:lang w:val="nl-NL"/>
                            </w:rPr>
                            <w:t xml:space="preserve">NL-5916 PJ  </w:t>
                          </w:r>
                          <w:r w:rsidR="00DC76D7">
                            <w:rPr>
                              <w:lang w:val="nl-NL"/>
                            </w:rPr>
                            <w:t>VENLO</w:t>
                          </w:r>
                        </w:p>
                        <w:p w:rsidR="009167C6" w:rsidRPr="004557F5" w:rsidRDefault="009167C6" w:rsidP="00D9531A">
                          <w:pPr>
                            <w:pStyle w:val="11Adresgegevens"/>
                            <w:spacing w:line="100" w:lineRule="exact"/>
                            <w:rPr>
                              <w:lang w:val="nl-NL"/>
                            </w:rPr>
                          </w:pPr>
                        </w:p>
                        <w:p w:rsidR="009167C6" w:rsidRPr="00950529" w:rsidRDefault="009167C6" w:rsidP="00D9531A">
                          <w:pPr>
                            <w:pStyle w:val="11Adresgegevens"/>
                            <w:rPr>
                              <w:lang w:val="nl-NL"/>
                            </w:rPr>
                          </w:pPr>
                          <w:r w:rsidRPr="00950529">
                            <w:rPr>
                              <w:lang w:val="nl-NL"/>
                            </w:rPr>
                            <w:t>Zutphenseweg 29 d3</w:t>
                          </w:r>
                        </w:p>
                        <w:p w:rsidR="009167C6" w:rsidRPr="00950529" w:rsidRDefault="009167C6" w:rsidP="00D9531A">
                          <w:pPr>
                            <w:pStyle w:val="11Adresgegevens"/>
                          </w:pPr>
                          <w:r w:rsidRPr="00950529">
                            <w:t xml:space="preserve">NL-7418 AH  </w:t>
                          </w:r>
                          <w:r w:rsidR="00DC76D7">
                            <w:t>DEVENTER</w:t>
                          </w:r>
                        </w:p>
                        <w:p w:rsidR="009167C6" w:rsidRPr="00950529" w:rsidRDefault="009167C6" w:rsidP="00D9531A">
                          <w:pPr>
                            <w:pStyle w:val="11Adresgegevens"/>
                            <w:spacing w:line="100" w:lineRule="exact"/>
                          </w:pPr>
                        </w:p>
                        <w:p w:rsidR="009167C6" w:rsidRPr="00950529" w:rsidRDefault="009167C6" w:rsidP="00D9531A">
                          <w:pPr>
                            <w:pStyle w:val="11Adresgegevens"/>
                          </w:pPr>
                          <w:r w:rsidRPr="00950529">
                            <w:t>+31 (0)88 - 424 28 28</w:t>
                          </w:r>
                        </w:p>
                        <w:p w:rsidR="009167C6" w:rsidRPr="00B83BC4" w:rsidRDefault="00F1782A" w:rsidP="00D9531A">
                          <w:pPr>
                            <w:pStyle w:val="11Adresgegevens"/>
                          </w:pPr>
                          <w:hyperlink r:id="rId2" w:history="1">
                            <w:r w:rsidR="009167C6" w:rsidRPr="00B83BC4">
                              <w:t>info@pulse.nl</w:t>
                            </w:r>
                          </w:hyperlink>
                        </w:p>
                        <w:p w:rsidR="009167C6" w:rsidRPr="00B83BC4" w:rsidRDefault="00F1782A" w:rsidP="00D9531A">
                          <w:pPr>
                            <w:pStyle w:val="11Adresgegevens"/>
                          </w:pPr>
                          <w:hyperlink r:id="rId3" w:history="1">
                            <w:r w:rsidR="009167C6" w:rsidRPr="00B83BC4">
                              <w:t>www.pulse.nl</w:t>
                            </w:r>
                          </w:hyperlink>
                        </w:p>
                        <w:p w:rsidR="009167C6" w:rsidRPr="00950529" w:rsidRDefault="009167C6" w:rsidP="00D9531A">
                          <w:pPr>
                            <w:pStyle w:val="11Adresgegevens"/>
                            <w:spacing w:line="100" w:lineRule="exact"/>
                          </w:pPr>
                        </w:p>
                        <w:p w:rsidR="009167C6" w:rsidRPr="003D5965" w:rsidRDefault="009167C6" w:rsidP="00D9531A">
                          <w:pPr>
                            <w:pStyle w:val="11Adresgegevens"/>
                            <w:rPr>
                              <w:rFonts w:ascii="Times New Roman" w:eastAsia="Times New Roman" w:hAnsi="Times New Roman"/>
                              <w:color w:val="auto"/>
                              <w:sz w:val="20"/>
                              <w:lang w:bidi="x-none"/>
                            </w:rPr>
                          </w:pPr>
                        </w:p>
                        <w:p w:rsidR="009167C6" w:rsidRPr="003D5965" w:rsidRDefault="009167C6" w:rsidP="00D9531A">
                          <w:pPr>
                            <w:pStyle w:val="11Adresgegevens"/>
                          </w:pP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C5A640" id="_x0000_t202" coordsize="21600,21600" o:spt="202" path="m,l,21600r21600,l21600,xe">
              <v:stroke joinstyle="miter"/>
              <v:path gradientshapeok="t" o:connecttype="rect"/>
            </v:shapetype>
            <v:shape id="_x0000_s1028" type="#_x0000_t202" style="position:absolute;left:0;text-align:left;margin-left:297.9pt;margin-top:626.05pt;width:101.4pt;height:146.2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" filled="f" stroked="f" strokeweight="2pt">
              <v:textbox inset="0,0,0,0">
                <w:txbxContent>
                  <w:p w:rsidR="009167C6" w:rsidRPr="00950529" w:rsidRDefault="009167C6" w:rsidP="00D9531A">
                    <w:pPr>
                      <w:pStyle w:val="11Adresgegevens"/>
                      <w:tabs>
                        <w:tab w:val="left" w:pos="1418"/>
                      </w:tabs>
                    </w:pPr>
                    <w:r w:rsidRPr="00950529">
                      <w:t xml:space="preserve">Pulse Business Solutions </w:t>
                    </w:r>
                    <w:proofErr w:type="spellStart"/>
                    <w:proofErr w:type="gramStart"/>
                    <w:r w:rsidRPr="00950529">
                      <w:t>bv</w:t>
                    </w:r>
                    <w:proofErr w:type="spellEnd"/>
                    <w:proofErr w:type="gramEnd"/>
                  </w:p>
                  <w:p w:rsidR="009167C6" w:rsidRPr="00950529" w:rsidRDefault="009167C6" w:rsidP="00D9531A">
                    <w:pPr>
                      <w:pStyle w:val="11Adresgegevens"/>
                      <w:spacing w:line="100" w:lineRule="exact"/>
                    </w:pPr>
                  </w:p>
                  <w:p w:rsidR="009167C6" w:rsidRPr="00950529" w:rsidRDefault="00DC76D7" w:rsidP="00D9531A">
                    <w:pPr>
                      <w:pStyle w:val="11Adresgegevens"/>
                    </w:pPr>
                    <w:r>
                      <w:t>Offices:</w:t>
                    </w:r>
                  </w:p>
                  <w:p w:rsidR="009167C6" w:rsidRPr="00950529" w:rsidRDefault="009167C6" w:rsidP="00D9531A">
                    <w:pPr>
                      <w:pStyle w:val="11Adresgegevens"/>
                      <w:rPr>
                        <w:lang w:val="nl-NL"/>
                      </w:rPr>
                    </w:pPr>
                    <w:r w:rsidRPr="00950529">
                      <w:rPr>
                        <w:lang w:val="nl-NL"/>
                      </w:rPr>
                      <w:t xml:space="preserve">Noorderpoort 21 </w:t>
                    </w:r>
                  </w:p>
                  <w:p w:rsidR="009167C6" w:rsidRPr="00950529" w:rsidRDefault="009167C6" w:rsidP="00D9531A">
                    <w:pPr>
                      <w:pStyle w:val="11Adresgegevens"/>
                      <w:rPr>
                        <w:lang w:val="nl-NL"/>
                      </w:rPr>
                    </w:pPr>
                    <w:r w:rsidRPr="00950529">
                      <w:rPr>
                        <w:lang w:val="nl-NL"/>
                      </w:rPr>
                      <w:t xml:space="preserve">NL-5916 </w:t>
                    </w:r>
                    <w:proofErr w:type="gramStart"/>
                    <w:r w:rsidRPr="00950529">
                      <w:rPr>
                        <w:lang w:val="nl-NL"/>
                      </w:rPr>
                      <w:t xml:space="preserve">PJ  </w:t>
                    </w:r>
                    <w:proofErr w:type="gramEnd"/>
                    <w:r w:rsidR="00DC76D7">
                      <w:rPr>
                        <w:lang w:val="nl-NL"/>
                      </w:rPr>
                      <w:t>VENLO</w:t>
                    </w:r>
                  </w:p>
                  <w:p w:rsidR="009167C6" w:rsidRPr="004557F5" w:rsidRDefault="009167C6" w:rsidP="00D9531A">
                    <w:pPr>
                      <w:pStyle w:val="11Adresgegevens"/>
                      <w:spacing w:line="100" w:lineRule="exact"/>
                      <w:rPr>
                        <w:lang w:val="nl-NL"/>
                      </w:rPr>
                    </w:pPr>
                  </w:p>
                  <w:p w:rsidR="009167C6" w:rsidRPr="00950529" w:rsidRDefault="009167C6" w:rsidP="00D9531A">
                    <w:pPr>
                      <w:pStyle w:val="11Adresgegevens"/>
                      <w:rPr>
                        <w:lang w:val="nl-NL"/>
                      </w:rPr>
                    </w:pPr>
                    <w:proofErr w:type="spellStart"/>
                    <w:r w:rsidRPr="00950529">
                      <w:rPr>
                        <w:lang w:val="nl-NL"/>
                      </w:rPr>
                      <w:t>Zutphenseweg</w:t>
                    </w:r>
                    <w:proofErr w:type="spellEnd"/>
                    <w:r w:rsidRPr="00950529">
                      <w:rPr>
                        <w:lang w:val="nl-NL"/>
                      </w:rPr>
                      <w:t xml:space="preserve"> 29 d3</w:t>
                    </w:r>
                  </w:p>
                  <w:p w:rsidR="009167C6" w:rsidRPr="00950529" w:rsidRDefault="009167C6" w:rsidP="00D9531A">
                    <w:pPr>
                      <w:pStyle w:val="11Adresgegevens"/>
                    </w:pPr>
                    <w:r w:rsidRPr="00950529">
                      <w:t xml:space="preserve">NL-7418 </w:t>
                    </w:r>
                    <w:proofErr w:type="gramStart"/>
                    <w:r w:rsidRPr="00950529">
                      <w:t xml:space="preserve">AH  </w:t>
                    </w:r>
                    <w:r w:rsidR="00DC76D7">
                      <w:t>DEVENTER</w:t>
                    </w:r>
                    <w:proofErr w:type="gramEnd"/>
                  </w:p>
                  <w:p w:rsidR="009167C6" w:rsidRPr="00950529" w:rsidRDefault="009167C6" w:rsidP="00D9531A">
                    <w:pPr>
                      <w:pStyle w:val="11Adresgegevens"/>
                      <w:spacing w:line="100" w:lineRule="exact"/>
                    </w:pPr>
                  </w:p>
                  <w:p w:rsidR="009167C6" w:rsidRPr="00950529" w:rsidRDefault="009167C6" w:rsidP="00D9531A">
                    <w:pPr>
                      <w:pStyle w:val="11Adresgegevens"/>
                    </w:pPr>
                    <w:r w:rsidRPr="00950529">
                      <w:t>+31 (0)88 - 424 28 28</w:t>
                    </w:r>
                  </w:p>
                  <w:p w:rsidR="009167C6" w:rsidRPr="00B83BC4" w:rsidRDefault="00F91221" w:rsidP="00D9531A">
                    <w:pPr>
                      <w:pStyle w:val="11Adresgegevens"/>
                    </w:pPr>
                    <w:hyperlink r:id="rId4" w:history="1">
                      <w:r w:rsidR="009167C6" w:rsidRPr="00B83BC4">
                        <w:t>info@pulse.nl</w:t>
                      </w:r>
                    </w:hyperlink>
                  </w:p>
                  <w:p w:rsidR="009167C6" w:rsidRPr="00B83BC4" w:rsidRDefault="00F91221" w:rsidP="00D9531A">
                    <w:pPr>
                      <w:pStyle w:val="11Adresgegevens"/>
                    </w:pPr>
                    <w:hyperlink r:id="rId5" w:history="1">
                      <w:r w:rsidR="009167C6" w:rsidRPr="00B83BC4">
                        <w:t>www.pulse.nl</w:t>
                      </w:r>
                    </w:hyperlink>
                  </w:p>
                  <w:p w:rsidR="009167C6" w:rsidRPr="00950529" w:rsidRDefault="009167C6" w:rsidP="00D9531A">
                    <w:pPr>
                      <w:pStyle w:val="11Adresgegevens"/>
                      <w:spacing w:line="100" w:lineRule="exact"/>
                    </w:pPr>
                  </w:p>
                  <w:p w:rsidR="009167C6" w:rsidRPr="003D5965" w:rsidRDefault="009167C6" w:rsidP="00D9531A">
                    <w:pPr>
                      <w:pStyle w:val="11Adresgegevens"/>
                      <w:rPr>
                        <w:rFonts w:ascii="Times New Roman" w:eastAsia="Times New Roman" w:hAnsi="Times New Roman"/>
                        <w:color w:val="auto"/>
                        <w:sz w:val="20"/>
                        <w:lang w:bidi="x-none"/>
                      </w:rPr>
                    </w:pPr>
                  </w:p>
                  <w:p w:rsidR="009167C6" w:rsidRPr="003D5965" w:rsidRDefault="009167C6" w:rsidP="00D9531A">
                    <w:pPr>
                      <w:pStyle w:val="11Adresgegevens"/>
                    </w:pPr>
                  </w:p>
                </w:txbxContent>
              </v:textbox>
              <w10:wrap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82A" w:rsidRDefault="00F1782A" w:rsidP="00EB7A84">
      <w:pPr>
        <w:spacing w:line="240" w:lineRule="auto"/>
      </w:pPr>
      <w:r>
        <w:separator/>
      </w:r>
    </w:p>
  </w:footnote>
  <w:footnote w:type="continuationSeparator" w:id="0">
    <w:p w:rsidR="00F1782A" w:rsidRDefault="00F1782A" w:rsidP="00EB7A8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6C" w:rsidRDefault="009E3F6D">
    <w:r>
      <w:rPr>
        <w:noProof/>
        <w:lang w:eastAsia="nl-NL"/>
      </w:rPr>
      <w:drawing>
        <wp:anchor distT="0" distB="0" distL="114300" distR="114300" simplePos="0" relativeHeight="251676672" behindDoc="1" locked="0" layoutInCell="1" allowOverlap="1" wp14:anchorId="2E63EECA" wp14:editId="4ACC7B39">
          <wp:simplePos x="0" y="0"/>
          <wp:positionH relativeFrom="column">
            <wp:posOffset>4941470</wp:posOffset>
          </wp:positionH>
          <wp:positionV relativeFrom="paragraph">
            <wp:posOffset>319405</wp:posOffset>
          </wp:positionV>
          <wp:extent cx="720000" cy="218880"/>
          <wp:effectExtent l="0" t="0" r="4445" b="0"/>
          <wp:wrapNone/>
          <wp:docPr id="13"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zonder pay off 2013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000" cy="21888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6C" w:rsidRDefault="009167C6">
    <w:r>
      <w:rPr>
        <w:noProof/>
        <w:lang w:eastAsia="nl-NL"/>
      </w:rPr>
      <w:drawing>
        <wp:anchor distT="0" distB="0" distL="114300" distR="114300" simplePos="0" relativeHeight="251691008" behindDoc="1" locked="0" layoutInCell="1" allowOverlap="1" wp14:anchorId="21A00A42" wp14:editId="13B64392">
          <wp:simplePos x="0" y="0"/>
          <wp:positionH relativeFrom="column">
            <wp:posOffset>7007860</wp:posOffset>
          </wp:positionH>
          <wp:positionV relativeFrom="paragraph">
            <wp:posOffset>392430</wp:posOffset>
          </wp:positionV>
          <wp:extent cx="720000" cy="381176"/>
          <wp:effectExtent l="0" t="0" r="4445" b="0"/>
          <wp:wrapNone/>
          <wp:docPr id="14" name="Afbeelding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zonder pay off 2013_CMYK.jpg"/>
                  <pic:cNvPicPr/>
                </pic:nvPicPr>
                <pic:blipFill>
                  <a:blip cstate="print">
                    <a:extLst>
                      <a:ext uri="{28A0092B-C50C-407E-A947-70E740481C1C}">
                        <a14:useLocalDpi xmlns:a14="http://schemas.microsoft.com/office/drawing/2010/main" val="0"/>
                      </a:ext>
                    </a:extLst>
                  </a:blip>
                  <a:stretch>
                    <a:fillRect/>
                  </a:stretch>
                </pic:blipFill>
                <pic:spPr>
                  <a:xfrm>
                    <a:off x="0" y="0"/>
                    <a:ext cx="720000" cy="38117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7C6" w:rsidRDefault="009167C6">
    <w:r>
      <w:rPr>
        <w:noProof/>
        <w:lang w:eastAsia="nl-NL"/>
      </w:rPr>
      <w:drawing>
        <wp:anchor distT="0" distB="0" distL="114300" distR="114300" simplePos="0" relativeHeight="251683840" behindDoc="1" locked="0" layoutInCell="1" allowOverlap="1" wp14:anchorId="0F5D9509" wp14:editId="142B2103">
          <wp:simplePos x="0" y="0"/>
          <wp:positionH relativeFrom="column">
            <wp:posOffset>-1201187</wp:posOffset>
          </wp:positionH>
          <wp:positionV relativeFrom="paragraph">
            <wp:posOffset>-398682</wp:posOffset>
          </wp:positionV>
          <wp:extent cx="9330745" cy="6220496"/>
          <wp:effectExtent l="0" t="0" r="3810" b="8890"/>
          <wp:wrapNone/>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se_02.jpg"/>
                  <pic:cNvPicPr/>
                </pic:nvPicPr>
                <pic:blipFill>
                  <a:blip r:embed="rId1">
                    <a:extLst>
                      <a:ext uri="{28A0092B-C50C-407E-A947-70E740481C1C}">
                        <a14:useLocalDpi xmlns:a14="http://schemas.microsoft.com/office/drawing/2010/main" val="0"/>
                      </a:ext>
                    </a:extLst>
                  </a:blip>
                  <a:stretch>
                    <a:fillRect/>
                  </a:stretch>
                </pic:blipFill>
                <pic:spPr>
                  <a:xfrm>
                    <a:off x="0" y="0"/>
                    <a:ext cx="9342637" cy="6228424"/>
                  </a:xfrm>
                  <a:prstGeom prst="rect">
                    <a:avLst/>
                  </a:prstGeom>
                </pic:spPr>
              </pic:pic>
            </a:graphicData>
          </a:graphic>
          <wp14:sizeRelH relativeFrom="page">
            <wp14:pctWidth>0</wp14:pctWidth>
          </wp14:sizeRelH>
          <wp14:sizeRelV relativeFrom="page">
            <wp14:pctHeight>0</wp14:pctHeight>
          </wp14:sizeRelV>
        </wp:anchor>
      </w:drawing>
    </w:r>
  </w:p>
  <w:p w:rsidR="009167C6" w:rsidRDefault="009167C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D7172"/>
    <w:multiLevelType w:val="hybridMultilevel"/>
    <w:tmpl w:val="BA5AAA98"/>
    <w:lvl w:ilvl="0" w:tplc="2C646CF8">
      <w:start w:val="1"/>
      <w:numFmt w:val="decimal"/>
      <w:pStyle w:val="05Opsommingnummers"/>
      <w:lvlText w:val="%1"/>
      <w:lvlJc w:val="left"/>
      <w:pPr>
        <w:ind w:left="0" w:firstLine="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D316A"/>
    <w:multiLevelType w:val="hybridMultilevel"/>
    <w:tmpl w:val="1994837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24712A5"/>
    <w:multiLevelType w:val="multilevel"/>
    <w:tmpl w:val="6A0014F2"/>
    <w:lvl w:ilvl="0">
      <w:start w:val="1"/>
      <w:numFmt w:val="decimal"/>
      <w:pStyle w:val="Inhoudsopgave"/>
      <w:lvlText w:val="%1."/>
      <w:lvlJc w:val="left"/>
      <w:pPr>
        <w:ind w:left="3403" w:hanging="360"/>
      </w:pPr>
    </w:lvl>
    <w:lvl w:ilvl="1">
      <w:start w:val="2"/>
      <w:numFmt w:val="decimal"/>
      <w:pStyle w:val="Inhoudsopgave"/>
      <w:isLgl/>
      <w:lvlText w:val="%1.%2."/>
      <w:lvlJc w:val="left"/>
      <w:pPr>
        <w:ind w:left="3778" w:hanging="735"/>
      </w:pPr>
      <w:rPr>
        <w:rFonts w:hint="default"/>
      </w:rPr>
    </w:lvl>
    <w:lvl w:ilvl="2">
      <w:start w:val="1"/>
      <w:numFmt w:val="decimal"/>
      <w:isLgl/>
      <w:lvlText w:val="%1.%2.%3."/>
      <w:lvlJc w:val="left"/>
      <w:pPr>
        <w:ind w:left="3778" w:hanging="735"/>
      </w:pPr>
      <w:rPr>
        <w:rFonts w:hint="default"/>
      </w:rPr>
    </w:lvl>
    <w:lvl w:ilvl="3">
      <w:start w:val="1"/>
      <w:numFmt w:val="decimal"/>
      <w:isLgl/>
      <w:lvlText w:val="%1.%2.%3.%4."/>
      <w:lvlJc w:val="left"/>
      <w:pPr>
        <w:ind w:left="3778" w:hanging="735"/>
      </w:pPr>
      <w:rPr>
        <w:rFonts w:hint="default"/>
      </w:rPr>
    </w:lvl>
    <w:lvl w:ilvl="4">
      <w:start w:val="1"/>
      <w:numFmt w:val="decimal"/>
      <w:isLgl/>
      <w:lvlText w:val="%1.%2.%3.%4.%5."/>
      <w:lvlJc w:val="left"/>
      <w:pPr>
        <w:ind w:left="4123" w:hanging="1080"/>
      </w:pPr>
      <w:rPr>
        <w:rFonts w:hint="default"/>
      </w:rPr>
    </w:lvl>
    <w:lvl w:ilvl="5">
      <w:start w:val="1"/>
      <w:numFmt w:val="decimal"/>
      <w:isLgl/>
      <w:lvlText w:val="%1.%2.%3.%4.%5.%6."/>
      <w:lvlJc w:val="left"/>
      <w:pPr>
        <w:ind w:left="4123" w:hanging="1080"/>
      </w:pPr>
      <w:rPr>
        <w:rFonts w:hint="default"/>
      </w:rPr>
    </w:lvl>
    <w:lvl w:ilvl="6">
      <w:start w:val="1"/>
      <w:numFmt w:val="decimal"/>
      <w:isLgl/>
      <w:lvlText w:val="%1.%2.%3.%4.%5.%6.%7."/>
      <w:lvlJc w:val="left"/>
      <w:pPr>
        <w:ind w:left="4483" w:hanging="1440"/>
      </w:pPr>
      <w:rPr>
        <w:rFonts w:hint="default"/>
      </w:rPr>
    </w:lvl>
    <w:lvl w:ilvl="7">
      <w:start w:val="1"/>
      <w:numFmt w:val="decimal"/>
      <w:isLgl/>
      <w:lvlText w:val="%1.%2.%3.%4.%5.%6.%7.%8."/>
      <w:lvlJc w:val="left"/>
      <w:pPr>
        <w:ind w:left="4483" w:hanging="1440"/>
      </w:pPr>
      <w:rPr>
        <w:rFonts w:hint="default"/>
      </w:rPr>
    </w:lvl>
    <w:lvl w:ilvl="8">
      <w:start w:val="1"/>
      <w:numFmt w:val="decimal"/>
      <w:isLgl/>
      <w:lvlText w:val="%1.%2.%3.%4.%5.%6.%7.%8.%9."/>
      <w:lvlJc w:val="left"/>
      <w:pPr>
        <w:ind w:left="4843" w:hanging="1800"/>
      </w:pPr>
      <w:rPr>
        <w:rFonts w:hint="default"/>
      </w:rPr>
    </w:lvl>
  </w:abstractNum>
  <w:abstractNum w:abstractNumId="3" w15:restartNumberingAfterBreak="0">
    <w:nsid w:val="0CD7413A"/>
    <w:multiLevelType w:val="hybridMultilevel"/>
    <w:tmpl w:val="F0C08B04"/>
    <w:lvl w:ilvl="0" w:tplc="B1940064">
      <w:start w:val="1"/>
      <w:numFmt w:val="decimal"/>
      <w:lvlText w:val="1.%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D965E81"/>
    <w:multiLevelType w:val="hybridMultilevel"/>
    <w:tmpl w:val="B16063AC"/>
    <w:lvl w:ilvl="0" w:tplc="281ACB44">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0F92169E"/>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FC23EB5"/>
    <w:multiLevelType w:val="hybridMultilevel"/>
    <w:tmpl w:val="975E9018"/>
    <w:lvl w:ilvl="0" w:tplc="5518E26E">
      <w:start w:val="1"/>
      <w:numFmt w:val="decima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1785AF6"/>
    <w:multiLevelType w:val="hybridMultilevel"/>
    <w:tmpl w:val="FC668DAE"/>
    <w:lvl w:ilvl="0" w:tplc="690E96D4">
      <w:start w:val="1"/>
      <w:numFmt w:val="decimal"/>
      <w:lvlText w:val="2.%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19DE0874"/>
    <w:multiLevelType w:val="hybridMultilevel"/>
    <w:tmpl w:val="25CC6A70"/>
    <w:lvl w:ilvl="0" w:tplc="61E4DCC4">
      <w:start w:val="1"/>
      <w:numFmt w:val="decimal"/>
      <w:lvlText w:val="2.1.%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1E3623E3"/>
    <w:multiLevelType w:val="hybridMultilevel"/>
    <w:tmpl w:val="EC1EBBE8"/>
    <w:lvl w:ilvl="0" w:tplc="58647894">
      <w:start w:val="1"/>
      <w:numFmt w:val="decimal"/>
      <w:lvlText w:val="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1EA5496"/>
    <w:multiLevelType w:val="hybridMultilevel"/>
    <w:tmpl w:val="7B7A94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6AC44B7"/>
    <w:multiLevelType w:val="hybridMultilevel"/>
    <w:tmpl w:val="AE2C82C6"/>
    <w:lvl w:ilvl="0" w:tplc="000E7E9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88703E"/>
    <w:multiLevelType w:val="hybridMultilevel"/>
    <w:tmpl w:val="B87011F6"/>
    <w:lvl w:ilvl="0" w:tplc="BB88ECCA">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2FE63A4D"/>
    <w:multiLevelType w:val="hybridMultilevel"/>
    <w:tmpl w:val="AA3ADDC8"/>
    <w:lvl w:ilvl="0" w:tplc="2DEAAE1A">
      <w:start w:val="1"/>
      <w:numFmt w:val="decimal"/>
      <w:lvlText w:val="%1"/>
      <w:lvlJc w:val="left"/>
      <w:pPr>
        <w:ind w:left="0" w:firstLine="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C1947"/>
    <w:multiLevelType w:val="multilevel"/>
    <w:tmpl w:val="28E2DF66"/>
    <w:styleLink w:val="Pulse"/>
    <w:lvl w:ilvl="0">
      <w:start w:val="1"/>
      <w:numFmt w:val="decimal"/>
      <w:pStyle w:val="011Kop"/>
      <w:lvlText w:val="%1"/>
      <w:lvlJc w:val="left"/>
      <w:pPr>
        <w:ind w:left="0" w:firstLine="0"/>
      </w:pPr>
      <w:rPr>
        <w:rFonts w:hint="default"/>
      </w:rPr>
    </w:lvl>
    <w:lvl w:ilvl="1">
      <w:start w:val="1"/>
      <w:numFmt w:val="decimal"/>
      <w:pStyle w:val="0211Subkop"/>
      <w:lvlText w:val="%1.%2"/>
      <w:lvlJc w:val="left"/>
      <w:pPr>
        <w:ind w:left="0" w:firstLine="0"/>
      </w:pPr>
      <w:rPr>
        <w:rFonts w:hint="default"/>
      </w:rPr>
    </w:lvl>
    <w:lvl w:ilvl="2">
      <w:start w:val="1"/>
      <w:numFmt w:val="decimal"/>
      <w:pStyle w:val="02111subkop"/>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1D569A5"/>
    <w:multiLevelType w:val="hybridMultilevel"/>
    <w:tmpl w:val="31FCD7DC"/>
    <w:lvl w:ilvl="0" w:tplc="91C80A6E">
      <w:start w:val="1"/>
      <w:numFmt w:val="decimal"/>
      <w:lvlText w:val="%1."/>
      <w:lvlJc w:val="left"/>
      <w:pPr>
        <w:ind w:left="360"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3A8E1B7C"/>
    <w:multiLevelType w:val="hybridMultilevel"/>
    <w:tmpl w:val="2ACC25C2"/>
    <w:lvl w:ilvl="0" w:tplc="E5A0C212">
      <w:start w:val="1"/>
      <w:numFmt w:val="decimal"/>
      <w:lvlText w:val="%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3F379FD"/>
    <w:multiLevelType w:val="hybridMultilevel"/>
    <w:tmpl w:val="A480461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468A5211"/>
    <w:multiLevelType w:val="hybridMultilevel"/>
    <w:tmpl w:val="B87011F6"/>
    <w:lvl w:ilvl="0" w:tplc="BB88ECCA">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49933DBB"/>
    <w:multiLevelType w:val="hybridMultilevel"/>
    <w:tmpl w:val="3358FFDA"/>
    <w:lvl w:ilvl="0" w:tplc="6F603ECC">
      <w:start w:val="1"/>
      <w:numFmt w:val="bullet"/>
      <w:lvlText w:val=""/>
      <w:lvlJc w:val="left"/>
      <w:pPr>
        <w:ind w:left="360" w:hanging="360"/>
      </w:pPr>
      <w:rPr>
        <w:rFonts w:ascii="Symbol" w:eastAsia="Times New Roman" w:hAnsi="Symbol" w:cs="Times New Roman" w:hint="default"/>
      </w:rPr>
    </w:lvl>
    <w:lvl w:ilvl="1" w:tplc="A2B20492" w:tentative="1">
      <w:start w:val="1"/>
      <w:numFmt w:val="bullet"/>
      <w:lvlText w:val="o"/>
      <w:lvlJc w:val="left"/>
      <w:pPr>
        <w:ind w:left="1080" w:hanging="360"/>
      </w:pPr>
      <w:rPr>
        <w:rFonts w:ascii="Courier New" w:hAnsi="Courier New" w:cs="Courier New" w:hint="default"/>
      </w:rPr>
    </w:lvl>
    <w:lvl w:ilvl="2" w:tplc="9B30F9F4" w:tentative="1">
      <w:start w:val="1"/>
      <w:numFmt w:val="bullet"/>
      <w:lvlText w:val=""/>
      <w:lvlJc w:val="left"/>
      <w:pPr>
        <w:ind w:left="1800" w:hanging="360"/>
      </w:pPr>
      <w:rPr>
        <w:rFonts w:ascii="Wingdings" w:hAnsi="Wingdings" w:hint="default"/>
      </w:rPr>
    </w:lvl>
    <w:lvl w:ilvl="3" w:tplc="C40ED1A4" w:tentative="1">
      <w:start w:val="1"/>
      <w:numFmt w:val="bullet"/>
      <w:lvlText w:val=""/>
      <w:lvlJc w:val="left"/>
      <w:pPr>
        <w:ind w:left="2520" w:hanging="360"/>
      </w:pPr>
      <w:rPr>
        <w:rFonts w:ascii="Symbol" w:hAnsi="Symbol" w:hint="default"/>
      </w:rPr>
    </w:lvl>
    <w:lvl w:ilvl="4" w:tplc="FE2C788C" w:tentative="1">
      <w:start w:val="1"/>
      <w:numFmt w:val="bullet"/>
      <w:lvlText w:val="o"/>
      <w:lvlJc w:val="left"/>
      <w:pPr>
        <w:ind w:left="3240" w:hanging="360"/>
      </w:pPr>
      <w:rPr>
        <w:rFonts w:ascii="Courier New" w:hAnsi="Courier New" w:cs="Courier New" w:hint="default"/>
      </w:rPr>
    </w:lvl>
    <w:lvl w:ilvl="5" w:tplc="20C8FA00" w:tentative="1">
      <w:start w:val="1"/>
      <w:numFmt w:val="bullet"/>
      <w:lvlText w:val=""/>
      <w:lvlJc w:val="left"/>
      <w:pPr>
        <w:ind w:left="3960" w:hanging="360"/>
      </w:pPr>
      <w:rPr>
        <w:rFonts w:ascii="Wingdings" w:hAnsi="Wingdings" w:hint="default"/>
      </w:rPr>
    </w:lvl>
    <w:lvl w:ilvl="6" w:tplc="8C90E974" w:tentative="1">
      <w:start w:val="1"/>
      <w:numFmt w:val="bullet"/>
      <w:lvlText w:val=""/>
      <w:lvlJc w:val="left"/>
      <w:pPr>
        <w:ind w:left="4680" w:hanging="360"/>
      </w:pPr>
      <w:rPr>
        <w:rFonts w:ascii="Symbol" w:hAnsi="Symbol" w:hint="default"/>
      </w:rPr>
    </w:lvl>
    <w:lvl w:ilvl="7" w:tplc="B852BDCA" w:tentative="1">
      <w:start w:val="1"/>
      <w:numFmt w:val="bullet"/>
      <w:lvlText w:val="o"/>
      <w:lvlJc w:val="left"/>
      <w:pPr>
        <w:ind w:left="5400" w:hanging="360"/>
      </w:pPr>
      <w:rPr>
        <w:rFonts w:ascii="Courier New" w:hAnsi="Courier New" w:cs="Courier New" w:hint="default"/>
      </w:rPr>
    </w:lvl>
    <w:lvl w:ilvl="8" w:tplc="66DED296" w:tentative="1">
      <w:start w:val="1"/>
      <w:numFmt w:val="bullet"/>
      <w:lvlText w:val=""/>
      <w:lvlJc w:val="left"/>
      <w:pPr>
        <w:ind w:left="6120" w:hanging="360"/>
      </w:pPr>
      <w:rPr>
        <w:rFonts w:ascii="Wingdings" w:hAnsi="Wingdings" w:hint="default"/>
      </w:rPr>
    </w:lvl>
  </w:abstractNum>
  <w:abstractNum w:abstractNumId="20" w15:restartNumberingAfterBreak="0">
    <w:nsid w:val="50E773B2"/>
    <w:multiLevelType w:val="hybridMultilevel"/>
    <w:tmpl w:val="EEE6A4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48530A9"/>
    <w:multiLevelType w:val="hybridMultilevel"/>
    <w:tmpl w:val="173817C8"/>
    <w:lvl w:ilvl="0" w:tplc="9726F72A">
      <w:start w:val="1"/>
      <w:numFmt w:val="decimal"/>
      <w:lvlText w:val="1.%1."/>
      <w:lvlJc w:val="left"/>
      <w:pPr>
        <w:ind w:left="720"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7A92D5C"/>
    <w:multiLevelType w:val="hybridMultilevel"/>
    <w:tmpl w:val="568A5936"/>
    <w:lvl w:ilvl="0" w:tplc="45F643E6">
      <w:start w:val="1"/>
      <w:numFmt w:val="bullet"/>
      <w:pStyle w:val="05Opsomming1"/>
      <w:lvlText w:val=""/>
      <w:lvlJc w:val="left"/>
      <w:pPr>
        <w:ind w:left="0" w:firstLine="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864947"/>
    <w:multiLevelType w:val="hybridMultilevel"/>
    <w:tmpl w:val="DB501A72"/>
    <w:lvl w:ilvl="0" w:tplc="690E96D4">
      <w:start w:val="1"/>
      <w:numFmt w:val="decimal"/>
      <w:lvlText w:val="2.%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5B7200D1"/>
    <w:multiLevelType w:val="hybridMultilevel"/>
    <w:tmpl w:val="7286EA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55D6256"/>
    <w:multiLevelType w:val="hybridMultilevel"/>
    <w:tmpl w:val="98E87412"/>
    <w:lvl w:ilvl="0" w:tplc="CE5E63E6">
      <w:numFmt w:val="bullet"/>
      <w:lvlText w:val="-"/>
      <w:lvlJc w:val="left"/>
      <w:pPr>
        <w:ind w:left="720" w:hanging="360"/>
      </w:pPr>
      <w:rPr>
        <w:rFonts w:ascii="Verdana" w:eastAsia="Calibri"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7491CAB"/>
    <w:multiLevelType w:val="hybridMultilevel"/>
    <w:tmpl w:val="FC3E7B7A"/>
    <w:lvl w:ilvl="0" w:tplc="BB88ECCA">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81B14D2"/>
    <w:multiLevelType w:val="hybridMultilevel"/>
    <w:tmpl w:val="6F824D16"/>
    <w:lvl w:ilvl="0" w:tplc="B490AB1E">
      <w:start w:val="1"/>
      <w:numFmt w:val="decimal"/>
      <w:lvlText w:val="2.1.%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E725AB6"/>
    <w:multiLevelType w:val="hybridMultilevel"/>
    <w:tmpl w:val="4BBCE272"/>
    <w:lvl w:ilvl="0" w:tplc="274ACE00">
      <w:start w:val="1"/>
      <w:numFmt w:val="decimal"/>
      <w:lvlText w:val="1.%1."/>
      <w:lvlJc w:val="left"/>
      <w:pPr>
        <w:ind w:left="720"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54237EB"/>
    <w:multiLevelType w:val="hybridMultilevel"/>
    <w:tmpl w:val="B16063AC"/>
    <w:lvl w:ilvl="0" w:tplc="281ACB44">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22"/>
  </w:num>
  <w:num w:numId="2">
    <w:abstractNumId w:val="2"/>
  </w:num>
  <w:num w:numId="3">
    <w:abstractNumId w:val="16"/>
  </w:num>
  <w:num w:numId="4">
    <w:abstractNumId w:val="27"/>
  </w:num>
  <w:num w:numId="5">
    <w:abstractNumId w:val="27"/>
    <w:lvlOverride w:ilvl="0">
      <w:startOverride w:val="2"/>
    </w:lvlOverride>
  </w:num>
  <w:num w:numId="6">
    <w:abstractNumId w:val="3"/>
  </w:num>
  <w:num w:numId="7">
    <w:abstractNumId w:val="6"/>
  </w:num>
  <w:num w:numId="8">
    <w:abstractNumId w:val="9"/>
  </w:num>
  <w:num w:numId="9">
    <w:abstractNumId w:val="15"/>
  </w:num>
  <w:num w:numId="10">
    <w:abstractNumId w:val="7"/>
  </w:num>
  <w:num w:numId="11">
    <w:abstractNumId w:val="29"/>
  </w:num>
  <w:num w:numId="12">
    <w:abstractNumId w:val="12"/>
  </w:num>
  <w:num w:numId="13">
    <w:abstractNumId w:val="18"/>
  </w:num>
  <w:num w:numId="14">
    <w:abstractNumId w:val="4"/>
  </w:num>
  <w:num w:numId="15">
    <w:abstractNumId w:val="21"/>
  </w:num>
  <w:num w:numId="16">
    <w:abstractNumId w:val="26"/>
  </w:num>
  <w:num w:numId="17">
    <w:abstractNumId w:val="28"/>
  </w:num>
  <w:num w:numId="18">
    <w:abstractNumId w:val="8"/>
  </w:num>
  <w:num w:numId="19">
    <w:abstractNumId w:val="23"/>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5"/>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2">
      <w:lvl w:ilvl="2">
        <w:start w:val="1"/>
        <w:numFmt w:val="decimal"/>
        <w:pStyle w:val="02111subkop"/>
        <w:lvlText w:val="%1.%2.%3"/>
        <w:lvlJc w:val="left"/>
        <w:pPr>
          <w:ind w:left="0" w:firstLine="0"/>
        </w:pPr>
        <w:rPr>
          <w:rFonts w:hint="default"/>
          <w:vertAlign w:val="baseline"/>
        </w:rPr>
      </w:lvl>
    </w:lvlOverride>
  </w:num>
  <w:num w:numId="29">
    <w:abstractNumId w:val="17"/>
  </w:num>
  <w:num w:numId="30">
    <w:abstractNumId w:val="25"/>
  </w:num>
  <w:num w:numId="31">
    <w:abstractNumId w:val="19"/>
  </w:num>
  <w:num w:numId="32">
    <w:abstractNumId w:val="24"/>
  </w:num>
  <w:num w:numId="33">
    <w:abstractNumId w:val="13"/>
  </w:num>
  <w:num w:numId="34">
    <w:abstractNumId w:val="0"/>
  </w:num>
  <w:num w:numId="35">
    <w:abstractNumId w:val="0"/>
    <w:lvlOverride w:ilvl="0">
      <w:startOverride w:val="1"/>
    </w:lvlOverride>
  </w:num>
  <w:num w:numId="36">
    <w:abstractNumId w:val="0"/>
    <w:lvlOverride w:ilvl="0">
      <w:startOverride w:val="1"/>
    </w:lvlOverride>
  </w:num>
  <w:num w:numId="37">
    <w:abstractNumId w:val="20"/>
  </w:num>
  <w:num w:numId="38">
    <w:abstractNumId w:val="10"/>
  </w:num>
  <w:num w:numId="39">
    <w:abstractNumId w:val="11"/>
  </w:num>
  <w:num w:numId="40">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embedTrueTypeFonts/>
  <w:saveSubsetFont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defaultTabStop w:val="227"/>
  <w:hyphenationZone w:val="425"/>
  <w:drawingGridHorizontalSpacing w:val="2977"/>
  <w:drawingGridVerticalSpacing w:val="2104"/>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328"/>
    <w:rsid w:val="00031967"/>
    <w:rsid w:val="000336FD"/>
    <w:rsid w:val="0003684D"/>
    <w:rsid w:val="00037560"/>
    <w:rsid w:val="000531BA"/>
    <w:rsid w:val="00064F28"/>
    <w:rsid w:val="000757B3"/>
    <w:rsid w:val="00077684"/>
    <w:rsid w:val="00077B15"/>
    <w:rsid w:val="000863D7"/>
    <w:rsid w:val="000A4815"/>
    <w:rsid w:val="000B4A77"/>
    <w:rsid w:val="000F1DC0"/>
    <w:rsid w:val="00104C56"/>
    <w:rsid w:val="001131F8"/>
    <w:rsid w:val="00120660"/>
    <w:rsid w:val="00124E6B"/>
    <w:rsid w:val="0015247E"/>
    <w:rsid w:val="0015771C"/>
    <w:rsid w:val="00163D45"/>
    <w:rsid w:val="00165BBC"/>
    <w:rsid w:val="00166DA1"/>
    <w:rsid w:val="00172968"/>
    <w:rsid w:val="00181327"/>
    <w:rsid w:val="001A246F"/>
    <w:rsid w:val="001C2C85"/>
    <w:rsid w:val="001C3720"/>
    <w:rsid w:val="001C46F7"/>
    <w:rsid w:val="001E5702"/>
    <w:rsid w:val="001F4C8B"/>
    <w:rsid w:val="00205745"/>
    <w:rsid w:val="00211C01"/>
    <w:rsid w:val="00251625"/>
    <w:rsid w:val="00256CFF"/>
    <w:rsid w:val="00257C6A"/>
    <w:rsid w:val="00261448"/>
    <w:rsid w:val="0026296C"/>
    <w:rsid w:val="00263B32"/>
    <w:rsid w:val="00273018"/>
    <w:rsid w:val="0028609F"/>
    <w:rsid w:val="00295164"/>
    <w:rsid w:val="002A1CF0"/>
    <w:rsid w:val="002A3C0C"/>
    <w:rsid w:val="002D5039"/>
    <w:rsid w:val="002E0A40"/>
    <w:rsid w:val="002E5673"/>
    <w:rsid w:val="002F7579"/>
    <w:rsid w:val="002F7FF1"/>
    <w:rsid w:val="0030319A"/>
    <w:rsid w:val="003103D0"/>
    <w:rsid w:val="00324C0E"/>
    <w:rsid w:val="00347B68"/>
    <w:rsid w:val="0035048B"/>
    <w:rsid w:val="00357160"/>
    <w:rsid w:val="00363AE6"/>
    <w:rsid w:val="00367F48"/>
    <w:rsid w:val="00395BE5"/>
    <w:rsid w:val="00395FAB"/>
    <w:rsid w:val="00397937"/>
    <w:rsid w:val="003C37DD"/>
    <w:rsid w:val="003D5965"/>
    <w:rsid w:val="004035C6"/>
    <w:rsid w:val="00424B0A"/>
    <w:rsid w:val="00436D64"/>
    <w:rsid w:val="004377C5"/>
    <w:rsid w:val="00437B31"/>
    <w:rsid w:val="00444F3F"/>
    <w:rsid w:val="004477FB"/>
    <w:rsid w:val="00462775"/>
    <w:rsid w:val="00471BDC"/>
    <w:rsid w:val="004A54C6"/>
    <w:rsid w:val="004B1744"/>
    <w:rsid w:val="004B2364"/>
    <w:rsid w:val="004C3511"/>
    <w:rsid w:val="004F3A27"/>
    <w:rsid w:val="004F65FF"/>
    <w:rsid w:val="00516DDF"/>
    <w:rsid w:val="00522CCE"/>
    <w:rsid w:val="00531EBD"/>
    <w:rsid w:val="005470DE"/>
    <w:rsid w:val="00555140"/>
    <w:rsid w:val="005568FF"/>
    <w:rsid w:val="0056633B"/>
    <w:rsid w:val="00574BEE"/>
    <w:rsid w:val="00582B46"/>
    <w:rsid w:val="005C249E"/>
    <w:rsid w:val="005C55F2"/>
    <w:rsid w:val="005E046F"/>
    <w:rsid w:val="005F6DD5"/>
    <w:rsid w:val="00611071"/>
    <w:rsid w:val="00623202"/>
    <w:rsid w:val="006232BF"/>
    <w:rsid w:val="00653B9A"/>
    <w:rsid w:val="0066205F"/>
    <w:rsid w:val="00664936"/>
    <w:rsid w:val="00684D3E"/>
    <w:rsid w:val="00692C2A"/>
    <w:rsid w:val="006A1A25"/>
    <w:rsid w:val="006A1E3D"/>
    <w:rsid w:val="006B2224"/>
    <w:rsid w:val="006C6055"/>
    <w:rsid w:val="006D6311"/>
    <w:rsid w:val="006E61FB"/>
    <w:rsid w:val="006F3143"/>
    <w:rsid w:val="006F3CA4"/>
    <w:rsid w:val="00714823"/>
    <w:rsid w:val="00717B5F"/>
    <w:rsid w:val="00717E22"/>
    <w:rsid w:val="0072456B"/>
    <w:rsid w:val="00733A0D"/>
    <w:rsid w:val="007426D9"/>
    <w:rsid w:val="00746987"/>
    <w:rsid w:val="0074706C"/>
    <w:rsid w:val="00761CF5"/>
    <w:rsid w:val="00796D4A"/>
    <w:rsid w:val="007A08DD"/>
    <w:rsid w:val="007C1E6F"/>
    <w:rsid w:val="007C5328"/>
    <w:rsid w:val="007D0236"/>
    <w:rsid w:val="007D1A24"/>
    <w:rsid w:val="007D20BE"/>
    <w:rsid w:val="008359B1"/>
    <w:rsid w:val="00835D8A"/>
    <w:rsid w:val="008567F3"/>
    <w:rsid w:val="00857DD2"/>
    <w:rsid w:val="00863B3E"/>
    <w:rsid w:val="00867F56"/>
    <w:rsid w:val="00871BA3"/>
    <w:rsid w:val="008768FC"/>
    <w:rsid w:val="0089400E"/>
    <w:rsid w:val="00894DDD"/>
    <w:rsid w:val="008A0FF9"/>
    <w:rsid w:val="008A28F4"/>
    <w:rsid w:val="008B1C54"/>
    <w:rsid w:val="008B643E"/>
    <w:rsid w:val="008C0852"/>
    <w:rsid w:val="008E71E9"/>
    <w:rsid w:val="008F27B0"/>
    <w:rsid w:val="009008A3"/>
    <w:rsid w:val="009167C6"/>
    <w:rsid w:val="00917D68"/>
    <w:rsid w:val="00921A0A"/>
    <w:rsid w:val="00923406"/>
    <w:rsid w:val="00931FF9"/>
    <w:rsid w:val="00945D64"/>
    <w:rsid w:val="00950529"/>
    <w:rsid w:val="00961899"/>
    <w:rsid w:val="00962CDE"/>
    <w:rsid w:val="0097743B"/>
    <w:rsid w:val="00991EA9"/>
    <w:rsid w:val="00993FAC"/>
    <w:rsid w:val="009C0DED"/>
    <w:rsid w:val="009C3689"/>
    <w:rsid w:val="009C5F7D"/>
    <w:rsid w:val="009E026F"/>
    <w:rsid w:val="009E304B"/>
    <w:rsid w:val="009E3F6D"/>
    <w:rsid w:val="00A47591"/>
    <w:rsid w:val="00A56ABD"/>
    <w:rsid w:val="00A617A4"/>
    <w:rsid w:val="00A63061"/>
    <w:rsid w:val="00A6607A"/>
    <w:rsid w:val="00A7340D"/>
    <w:rsid w:val="00A77B15"/>
    <w:rsid w:val="00A9201D"/>
    <w:rsid w:val="00AA35E4"/>
    <w:rsid w:val="00AC1171"/>
    <w:rsid w:val="00AD1E64"/>
    <w:rsid w:val="00AD4FC4"/>
    <w:rsid w:val="00AE5698"/>
    <w:rsid w:val="00AE6101"/>
    <w:rsid w:val="00AE6B2B"/>
    <w:rsid w:val="00AF6BCE"/>
    <w:rsid w:val="00B223AC"/>
    <w:rsid w:val="00B4115D"/>
    <w:rsid w:val="00B52A2D"/>
    <w:rsid w:val="00B611A0"/>
    <w:rsid w:val="00B70246"/>
    <w:rsid w:val="00B72178"/>
    <w:rsid w:val="00B83BC4"/>
    <w:rsid w:val="00B843D0"/>
    <w:rsid w:val="00BA0BA3"/>
    <w:rsid w:val="00BB7404"/>
    <w:rsid w:val="00BE467A"/>
    <w:rsid w:val="00C10373"/>
    <w:rsid w:val="00C16DDD"/>
    <w:rsid w:val="00C26867"/>
    <w:rsid w:val="00C37A96"/>
    <w:rsid w:val="00C46CBB"/>
    <w:rsid w:val="00C708D0"/>
    <w:rsid w:val="00C70950"/>
    <w:rsid w:val="00D01CFD"/>
    <w:rsid w:val="00D22580"/>
    <w:rsid w:val="00D350A1"/>
    <w:rsid w:val="00D9531A"/>
    <w:rsid w:val="00D963A4"/>
    <w:rsid w:val="00DC76D7"/>
    <w:rsid w:val="00DD39DA"/>
    <w:rsid w:val="00DE7DFD"/>
    <w:rsid w:val="00DF32B7"/>
    <w:rsid w:val="00DF5DBE"/>
    <w:rsid w:val="00E062BA"/>
    <w:rsid w:val="00E26172"/>
    <w:rsid w:val="00E36E65"/>
    <w:rsid w:val="00EA3E2C"/>
    <w:rsid w:val="00EB2EB2"/>
    <w:rsid w:val="00EB7A84"/>
    <w:rsid w:val="00EC1DEB"/>
    <w:rsid w:val="00ED3F56"/>
    <w:rsid w:val="00EF4911"/>
    <w:rsid w:val="00F171E5"/>
    <w:rsid w:val="00F1782A"/>
    <w:rsid w:val="00F32398"/>
    <w:rsid w:val="00F353F4"/>
    <w:rsid w:val="00F90004"/>
    <w:rsid w:val="00F91221"/>
    <w:rsid w:val="00F92BA9"/>
    <w:rsid w:val="00F95E11"/>
    <w:rsid w:val="00FA3D7A"/>
    <w:rsid w:val="00FA516E"/>
    <w:rsid w:val="00FB0765"/>
    <w:rsid w:val="00FF0D46"/>
    <w:rsid w:val="00FF1C8C"/>
    <w:rsid w:val="00FF366D"/>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iscardImageEditingData/>
  <w14:defaultImageDpi w14:val="150"/>
  <w15:docId w15:val="{23E1F324-D2C5-4285-90F9-9D751CF32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line="300" w:lineRule="atLeast"/>
        <w:ind w:left="227" w:hanging="227"/>
      </w:pPr>
    </w:pPrDefault>
  </w:docDefaults>
  <w:latentStyles w:defLockedState="0" w:defUIPriority="99" w:defSemiHidden="0" w:defUnhideWhenUsed="0" w:defQFormat="0" w:count="371">
    <w:lsdException w:name="Normal" w:uiPriority="0"/>
    <w:lsdException w:name="heading 1" w:locked="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0757B3"/>
  </w:style>
  <w:style w:type="paragraph" w:styleId="Heading1">
    <w:name w:val="heading 1"/>
    <w:aliases w:val="051,Hoofdstuk,H1,Heading A1,Tempo Heading 1"/>
    <w:basedOn w:val="Normal"/>
    <w:next w:val="Normal"/>
    <w:link w:val="Heading1Char"/>
    <w:semiHidden/>
    <w:locked/>
    <w:rsid w:val="00C26867"/>
    <w:pPr>
      <w:outlineLvl w:val="0"/>
    </w:pPr>
  </w:style>
  <w:style w:type="paragraph" w:styleId="Heading2">
    <w:name w:val="heading 2"/>
    <w:aliases w:val="052,Paragraaf,H2,Tempo Heading 2"/>
    <w:basedOn w:val="Normal"/>
    <w:next w:val="Normal"/>
    <w:link w:val="Heading2Char"/>
    <w:semiHidden/>
    <w:rsid w:val="00165BBC"/>
    <w:pPr>
      <w:keepNext/>
      <w:keepLines/>
      <w:spacing w:before="200"/>
      <w:outlineLvl w:val="1"/>
    </w:pPr>
    <w:rPr>
      <w:rFonts w:asciiTheme="majorHAnsi" w:eastAsiaTheme="majorEastAsia" w:hAnsiTheme="majorHAnsi" w:cstheme="majorBidi"/>
      <w:b/>
      <w:bCs/>
      <w:color w:val="FF0000" w:themeColor="accent1"/>
      <w:sz w:val="26"/>
      <w:szCs w:val="26"/>
    </w:rPr>
  </w:style>
  <w:style w:type="paragraph" w:styleId="Heading3">
    <w:name w:val="heading 3"/>
    <w:aliases w:val="H3,053,Sub-paragraaf,Heading A3,Tempo Heading 3"/>
    <w:basedOn w:val="Normal"/>
    <w:next w:val="Normal"/>
    <w:link w:val="Heading3Char"/>
    <w:semiHidden/>
    <w:rsid w:val="00211C01"/>
    <w:pPr>
      <w:keepNext/>
      <w:spacing w:before="240" w:after="60" w:line="240" w:lineRule="auto"/>
      <w:ind w:left="720" w:hanging="720"/>
      <w:outlineLvl w:val="2"/>
    </w:pPr>
    <w:rPr>
      <w:rFonts w:ascii="Verdana" w:eastAsia="Calibri" w:hAnsi="Verdana" w:cs="Times New Roman"/>
      <w:b/>
      <w:bCs/>
      <w:sz w:val="18"/>
      <w:szCs w:val="26"/>
      <w:lang w:eastAsia="nl-NL"/>
    </w:rPr>
  </w:style>
  <w:style w:type="paragraph" w:styleId="Heading4">
    <w:name w:val="heading 4"/>
    <w:aliases w:val="054,H4,Tempo Heading 4"/>
    <w:basedOn w:val="Normal"/>
    <w:next w:val="Normal"/>
    <w:link w:val="Heading4Char"/>
    <w:semiHidden/>
    <w:rsid w:val="00211C01"/>
    <w:pPr>
      <w:keepNext/>
      <w:keepLines/>
      <w:spacing w:before="200"/>
      <w:outlineLvl w:val="3"/>
    </w:pPr>
    <w:rPr>
      <w:rFonts w:asciiTheme="majorHAnsi" w:eastAsiaTheme="majorEastAsia" w:hAnsiTheme="majorHAnsi" w:cstheme="majorBidi"/>
      <w:b/>
      <w:bCs/>
      <w:i/>
      <w:iCs/>
      <w:color w:val="FF0000" w:themeColor="accent1"/>
    </w:rPr>
  </w:style>
  <w:style w:type="paragraph" w:styleId="Heading5">
    <w:name w:val="heading 5"/>
    <w:basedOn w:val="04Plattetekst"/>
    <w:next w:val="Normal"/>
    <w:link w:val="Heading5Char"/>
    <w:semiHidden/>
    <w:rsid w:val="004F65FF"/>
    <w:pPr>
      <w:outlineLvl w:val="4"/>
    </w:pPr>
  </w:style>
  <w:style w:type="paragraph" w:styleId="Heading6">
    <w:name w:val="heading 6"/>
    <w:basedOn w:val="Normal"/>
    <w:next w:val="Normal"/>
    <w:link w:val="Heading6Char"/>
    <w:semiHidden/>
    <w:rsid w:val="00211C01"/>
    <w:pPr>
      <w:spacing w:before="240" w:after="60" w:line="240" w:lineRule="auto"/>
      <w:ind w:left="1152" w:hanging="1152"/>
      <w:outlineLvl w:val="5"/>
    </w:pPr>
    <w:rPr>
      <w:rFonts w:ascii="Calibri" w:eastAsia="Calibri" w:hAnsi="Calibri" w:cs="Times New Roman"/>
      <w:b/>
      <w:bCs/>
      <w:lang w:eastAsia="nl-NL"/>
    </w:rPr>
  </w:style>
  <w:style w:type="paragraph" w:styleId="Heading7">
    <w:name w:val="heading 7"/>
    <w:basedOn w:val="04Plattetekst"/>
    <w:next w:val="Normal"/>
    <w:link w:val="Heading7Char"/>
    <w:semiHidden/>
    <w:rsid w:val="004F65FF"/>
    <w:pPr>
      <w:outlineLvl w:val="6"/>
    </w:pPr>
  </w:style>
  <w:style w:type="paragraph" w:styleId="Heading8">
    <w:name w:val="heading 8"/>
    <w:basedOn w:val="Normal"/>
    <w:next w:val="Normal"/>
    <w:link w:val="Heading8Char"/>
    <w:semiHidden/>
    <w:rsid w:val="00211C01"/>
    <w:pPr>
      <w:spacing w:before="240" w:after="60" w:line="240" w:lineRule="auto"/>
      <w:ind w:left="1440" w:hanging="1440"/>
      <w:outlineLvl w:val="7"/>
    </w:pPr>
    <w:rPr>
      <w:rFonts w:ascii="Calibri" w:eastAsia="Calibri" w:hAnsi="Calibri" w:cs="Times New Roman"/>
      <w:i/>
      <w:iCs/>
      <w:sz w:val="24"/>
      <w:szCs w:val="24"/>
      <w:lang w:eastAsia="nl-NL"/>
    </w:rPr>
  </w:style>
  <w:style w:type="paragraph" w:styleId="Heading9">
    <w:name w:val="heading 9"/>
    <w:aliases w:val="Bijlage"/>
    <w:basedOn w:val="Normal"/>
    <w:next w:val="Normal"/>
    <w:link w:val="Heading9Char"/>
    <w:semiHidden/>
    <w:rsid w:val="00211C01"/>
    <w:pPr>
      <w:spacing w:before="240" w:after="60" w:line="240" w:lineRule="auto"/>
      <w:ind w:left="1584" w:hanging="1584"/>
      <w:outlineLvl w:val="8"/>
    </w:pPr>
    <w:rPr>
      <w:rFonts w:ascii="Cambria" w:eastAsia="Calibri" w:hAnsi="Cambria" w:cs="Times New Roman"/>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semiHidden/>
    <w:unhideWhenUsed/>
    <w:rsid w:val="00DF32B7"/>
    <w:pPr>
      <w:spacing w:after="210" w:line="210" w:lineRule="atLeast"/>
      <w:jc w:val="both"/>
    </w:pPr>
    <w:rPr>
      <w:rFonts w:ascii="Times New Roman" w:eastAsia="Times New Roman" w:hAnsi="Times New Roman" w:cs="Times New Roman"/>
      <w:sz w:val="17"/>
      <w:szCs w:val="17"/>
      <w:lang w:eastAsia="nl-NL"/>
    </w:rPr>
  </w:style>
  <w:style w:type="paragraph" w:customStyle="1" w:styleId="Plattetekstbrief">
    <w:name w:val="Platte tekst brief"/>
    <w:basedOn w:val="NormalWeb"/>
    <w:link w:val="PlattetekstbriefChar"/>
    <w:semiHidden/>
    <w:rsid w:val="00165BBC"/>
    <w:pPr>
      <w:spacing w:before="100" w:beforeAutospacing="1" w:after="100" w:afterAutospacing="1" w:line="300" w:lineRule="atLeast"/>
      <w:jc w:val="left"/>
    </w:pPr>
    <w:rPr>
      <w:rFonts w:ascii="Franklin Gothic Book" w:hAnsi="Franklin Gothic Book" w:cs="Arial"/>
      <w:sz w:val="20"/>
      <w:szCs w:val="21"/>
      <w:lang w:val="en-GB"/>
    </w:rPr>
  </w:style>
  <w:style w:type="paragraph" w:customStyle="1" w:styleId="12BlancoGegevens">
    <w:name w:val="12_Blanco_Gegevens"/>
    <w:basedOn w:val="04Plattetekst"/>
    <w:link w:val="12BlancoGegevensChar"/>
    <w:qFormat/>
    <w:rsid w:val="00DD39DA"/>
    <w:pPr>
      <w:tabs>
        <w:tab w:val="clear" w:pos="740"/>
        <w:tab w:val="left" w:pos="567"/>
      </w:tabs>
    </w:pPr>
  </w:style>
  <w:style w:type="character" w:customStyle="1" w:styleId="NormalWebChar">
    <w:name w:val="Normal (Web) Char"/>
    <w:basedOn w:val="DefaultParagraphFont"/>
    <w:link w:val="NormalWeb"/>
    <w:uiPriority w:val="99"/>
    <w:semiHidden/>
    <w:rsid w:val="00DF32B7"/>
    <w:rPr>
      <w:rFonts w:ascii="Times New Roman" w:eastAsia="Times New Roman" w:hAnsi="Times New Roman" w:cs="Times New Roman"/>
      <w:sz w:val="17"/>
      <w:szCs w:val="17"/>
      <w:lang w:eastAsia="nl-NL"/>
    </w:rPr>
  </w:style>
  <w:style w:type="character" w:customStyle="1" w:styleId="PlattetekstbriefChar">
    <w:name w:val="Platte tekst brief Char"/>
    <w:basedOn w:val="NormalWebChar"/>
    <w:link w:val="Plattetekstbrief"/>
    <w:semiHidden/>
    <w:rsid w:val="000757B3"/>
    <w:rPr>
      <w:rFonts w:ascii="Franklin Gothic Book" w:eastAsia="Times New Roman" w:hAnsi="Franklin Gothic Book" w:cs="Arial"/>
      <w:sz w:val="20"/>
      <w:szCs w:val="21"/>
      <w:lang w:val="en-GB" w:eastAsia="nl-NL"/>
    </w:rPr>
  </w:style>
  <w:style w:type="paragraph" w:styleId="ListParagraph">
    <w:name w:val="List Paragraph"/>
    <w:basedOn w:val="Normal"/>
    <w:uiPriority w:val="99"/>
    <w:qFormat/>
    <w:rsid w:val="00DD39DA"/>
    <w:pPr>
      <w:ind w:left="720"/>
      <w:contextualSpacing/>
    </w:pPr>
    <w:rPr>
      <w:rFonts w:ascii="Segoe UI" w:hAnsi="Segoe UI"/>
    </w:rPr>
  </w:style>
  <w:style w:type="character" w:customStyle="1" w:styleId="12BlancoGegevensChar">
    <w:name w:val="12_Blanco_Gegevens Char"/>
    <w:basedOn w:val="04PlattetekstChar"/>
    <w:link w:val="12BlancoGegevens"/>
    <w:rsid w:val="00DD39DA"/>
    <w:rPr>
      <w:rFonts w:ascii="Segoe UI" w:hAnsi="Segoe UI" w:cs="ITCFranklinGothicStd-Book"/>
      <w:color w:val="000000"/>
      <w:sz w:val="20"/>
      <w:szCs w:val="20"/>
    </w:rPr>
  </w:style>
  <w:style w:type="paragraph" w:styleId="Header">
    <w:name w:val="header"/>
    <w:basedOn w:val="Normal"/>
    <w:link w:val="HeaderChar"/>
    <w:uiPriority w:val="99"/>
    <w:semiHidden/>
    <w:rsid w:val="00A6607A"/>
    <w:pPr>
      <w:tabs>
        <w:tab w:val="center" w:pos="4536"/>
        <w:tab w:val="right" w:pos="9072"/>
      </w:tabs>
      <w:spacing w:line="240" w:lineRule="auto"/>
    </w:pPr>
  </w:style>
  <w:style w:type="paragraph" w:styleId="BalloonText">
    <w:name w:val="Balloon Text"/>
    <w:basedOn w:val="Normal"/>
    <w:link w:val="BalloonTextChar"/>
    <w:uiPriority w:val="99"/>
    <w:semiHidden/>
    <w:unhideWhenUsed/>
    <w:rsid w:val="00B843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3D0"/>
    <w:rPr>
      <w:rFonts w:ascii="Tahoma" w:hAnsi="Tahoma" w:cs="Tahoma"/>
      <w:sz w:val="16"/>
      <w:szCs w:val="16"/>
    </w:rPr>
  </w:style>
  <w:style w:type="paragraph" w:customStyle="1" w:styleId="Vrijevorm">
    <w:name w:val="Vrije vorm"/>
    <w:link w:val="VrijevormChar"/>
    <w:semiHidden/>
    <w:rsid w:val="00950529"/>
    <w:pPr>
      <w:spacing w:line="240" w:lineRule="auto"/>
    </w:pPr>
    <w:rPr>
      <w:rFonts w:ascii="Helvetica" w:eastAsia="ヒラギノ角ゴ Pro W3" w:hAnsi="Helvetica" w:cs="Times New Roman"/>
      <w:color w:val="000000"/>
      <w:sz w:val="24"/>
      <w:szCs w:val="20"/>
      <w:lang w:eastAsia="nl-NL"/>
    </w:rPr>
  </w:style>
  <w:style w:type="character" w:customStyle="1" w:styleId="HeaderChar">
    <w:name w:val="Header Char"/>
    <w:basedOn w:val="DefaultParagraphFont"/>
    <w:link w:val="Header"/>
    <w:uiPriority w:val="99"/>
    <w:semiHidden/>
    <w:rsid w:val="000757B3"/>
  </w:style>
  <w:style w:type="paragraph" w:customStyle="1" w:styleId="11Adresgegevens">
    <w:name w:val="11_Adresgegevens"/>
    <w:basedOn w:val="Vrijevorm"/>
    <w:link w:val="11AdresgegevensChar"/>
    <w:qFormat/>
    <w:rsid w:val="00DD39DA"/>
    <w:pPr>
      <w:spacing w:line="240" w:lineRule="atLeast"/>
    </w:pPr>
    <w:rPr>
      <w:rFonts w:ascii="Segoe UI" w:hAnsi="Segoe UI"/>
      <w:sz w:val="16"/>
      <w:lang w:val="en-GB"/>
    </w:rPr>
  </w:style>
  <w:style w:type="character" w:customStyle="1" w:styleId="VrijevormChar">
    <w:name w:val="Vrije vorm Char"/>
    <w:basedOn w:val="DefaultParagraphFont"/>
    <w:link w:val="Vrijevorm"/>
    <w:semiHidden/>
    <w:rsid w:val="000757B3"/>
    <w:rPr>
      <w:rFonts w:ascii="Helvetica" w:eastAsia="ヒラギノ角ゴ Pro W3" w:hAnsi="Helvetica" w:cs="Times New Roman"/>
      <w:color w:val="000000"/>
      <w:sz w:val="24"/>
      <w:szCs w:val="20"/>
      <w:lang w:eastAsia="nl-NL"/>
    </w:rPr>
  </w:style>
  <w:style w:type="character" w:customStyle="1" w:styleId="11AdresgegevensChar">
    <w:name w:val="11_Adresgegevens Char"/>
    <w:basedOn w:val="VrijevormChar"/>
    <w:link w:val="11Adresgegevens"/>
    <w:rsid w:val="00DD39DA"/>
    <w:rPr>
      <w:rFonts w:ascii="Segoe UI" w:eastAsia="ヒラギノ角ゴ Pro W3" w:hAnsi="Segoe UI" w:cs="Times New Roman"/>
      <w:color w:val="000000"/>
      <w:sz w:val="16"/>
      <w:szCs w:val="20"/>
      <w:lang w:val="en-GB" w:eastAsia="nl-NL"/>
    </w:rPr>
  </w:style>
  <w:style w:type="paragraph" w:customStyle="1" w:styleId="00HeaderCover">
    <w:name w:val="00_Header Cover"/>
    <w:basedOn w:val="Normal"/>
    <w:link w:val="00HeaderCoverChar"/>
    <w:qFormat/>
    <w:rsid w:val="00DD39DA"/>
    <w:pPr>
      <w:spacing w:line="700" w:lineRule="atLeast"/>
      <w:jc w:val="right"/>
    </w:pPr>
    <w:rPr>
      <w:rFonts w:ascii="Segoe UI" w:hAnsi="Segoe UI"/>
      <w:color w:val="848484" w:themeColor="text2"/>
      <w:sz w:val="68"/>
      <w:szCs w:val="92"/>
    </w:rPr>
  </w:style>
  <w:style w:type="paragraph" w:customStyle="1" w:styleId="00Ondertitel1">
    <w:name w:val="00_Ondertitel1"/>
    <w:basedOn w:val="Normal"/>
    <w:link w:val="00Ondertitel1Char"/>
    <w:qFormat/>
    <w:rsid w:val="00DD39DA"/>
    <w:pPr>
      <w:jc w:val="right"/>
    </w:pPr>
    <w:rPr>
      <w:rFonts w:ascii="Segoe UI" w:hAnsi="Segoe UI"/>
      <w:color w:val="808080" w:themeColor="background1" w:themeShade="80"/>
      <w:sz w:val="24"/>
    </w:rPr>
  </w:style>
  <w:style w:type="character" w:customStyle="1" w:styleId="00HeaderCoverChar">
    <w:name w:val="00_Header Cover Char"/>
    <w:basedOn w:val="DefaultParagraphFont"/>
    <w:link w:val="00HeaderCover"/>
    <w:rsid w:val="00DD39DA"/>
    <w:rPr>
      <w:rFonts w:ascii="Segoe UI" w:hAnsi="Segoe UI"/>
      <w:color w:val="848484" w:themeColor="text2"/>
      <w:sz w:val="68"/>
      <w:szCs w:val="92"/>
    </w:rPr>
  </w:style>
  <w:style w:type="character" w:customStyle="1" w:styleId="00Ondertitel1Char">
    <w:name w:val="00_Ondertitel1 Char"/>
    <w:basedOn w:val="DefaultParagraphFont"/>
    <w:link w:val="00Ondertitel1"/>
    <w:rsid w:val="00DD39DA"/>
    <w:rPr>
      <w:rFonts w:ascii="Segoe UI" w:hAnsi="Segoe UI"/>
      <w:color w:val="808080" w:themeColor="background1" w:themeShade="80"/>
      <w:sz w:val="24"/>
    </w:rPr>
  </w:style>
  <w:style w:type="paragraph" w:customStyle="1" w:styleId="Plattetekstrapportinspringen">
    <w:name w:val="Platte tekst rapport inspringen"/>
    <w:basedOn w:val="Normal"/>
    <w:semiHidden/>
    <w:rsid w:val="004F65FF"/>
    <w:pPr>
      <w:widowControl w:val="0"/>
      <w:tabs>
        <w:tab w:val="left" w:pos="740"/>
      </w:tabs>
      <w:autoSpaceDE w:val="0"/>
      <w:autoSpaceDN w:val="0"/>
      <w:adjustRightInd w:val="0"/>
      <w:ind w:left="851"/>
      <w:textAlignment w:val="center"/>
    </w:pPr>
    <w:rPr>
      <w:rFonts w:ascii="ITC Franklin Gothic Std Book" w:hAnsi="ITC Franklin Gothic Std Book" w:cs="ITCFranklinGothicStd-Book"/>
      <w:color w:val="000000"/>
      <w:sz w:val="21"/>
      <w:szCs w:val="20"/>
    </w:rPr>
  </w:style>
  <w:style w:type="paragraph" w:customStyle="1" w:styleId="03Inhoud111inspring">
    <w:name w:val="03_Inhoud_1.1.1_inspring"/>
    <w:basedOn w:val="02111subkop"/>
    <w:link w:val="03Inhoud111inspringChar"/>
    <w:qFormat/>
    <w:rsid w:val="001A246F"/>
    <w:pPr>
      <w:numPr>
        <w:numId w:val="0"/>
      </w:numPr>
    </w:pPr>
    <w:rPr>
      <w:sz w:val="18"/>
      <w:szCs w:val="18"/>
    </w:rPr>
  </w:style>
  <w:style w:type="paragraph" w:customStyle="1" w:styleId="02111subkop">
    <w:name w:val="02_1.1.1 subkop"/>
    <w:basedOn w:val="0211Subkop"/>
    <w:next w:val="Normal"/>
    <w:link w:val="02111subkopChar"/>
    <w:autoRedefine/>
    <w:qFormat/>
    <w:rsid w:val="00BB7404"/>
    <w:pPr>
      <w:numPr>
        <w:ilvl w:val="2"/>
      </w:numPr>
    </w:pPr>
    <w:rPr>
      <w:lang w:val="en-GB" w:eastAsia="nl-NL"/>
    </w:rPr>
  </w:style>
  <w:style w:type="paragraph" w:customStyle="1" w:styleId="05Opsomming1">
    <w:name w:val="05_Opsomming_1"/>
    <w:basedOn w:val="04Plattetekst"/>
    <w:qFormat/>
    <w:rsid w:val="00DD39DA"/>
    <w:pPr>
      <w:numPr>
        <w:numId w:val="1"/>
      </w:numPr>
      <w:tabs>
        <w:tab w:val="left" w:pos="227"/>
      </w:tabs>
      <w:ind w:left="227" w:hanging="227"/>
    </w:pPr>
  </w:style>
  <w:style w:type="paragraph" w:customStyle="1" w:styleId="04Plattetekst">
    <w:name w:val="04_Platte tekst"/>
    <w:basedOn w:val="Normal"/>
    <w:link w:val="04PlattetekstChar"/>
    <w:qFormat/>
    <w:rsid w:val="00DD39DA"/>
    <w:pPr>
      <w:widowControl w:val="0"/>
      <w:tabs>
        <w:tab w:val="left" w:pos="740"/>
      </w:tabs>
      <w:autoSpaceDE w:val="0"/>
      <w:autoSpaceDN w:val="0"/>
      <w:adjustRightInd w:val="0"/>
      <w:ind w:left="0" w:firstLine="0"/>
      <w:textAlignment w:val="center"/>
    </w:pPr>
    <w:rPr>
      <w:rFonts w:ascii="Segoe UI" w:hAnsi="Segoe UI" w:cs="ITCFranklinGothicStd-Book"/>
      <w:color w:val="000000"/>
      <w:sz w:val="20"/>
      <w:szCs w:val="20"/>
    </w:rPr>
  </w:style>
  <w:style w:type="paragraph" w:customStyle="1" w:styleId="011Kop">
    <w:name w:val="01_1. Kop"/>
    <w:basedOn w:val="Heading1"/>
    <w:next w:val="04Plattetekst"/>
    <w:autoRedefine/>
    <w:qFormat/>
    <w:rsid w:val="00DD39DA"/>
    <w:pPr>
      <w:widowControl w:val="0"/>
      <w:numPr>
        <w:numId w:val="25"/>
      </w:numPr>
      <w:tabs>
        <w:tab w:val="left" w:pos="680"/>
      </w:tabs>
      <w:autoSpaceDE w:val="0"/>
      <w:autoSpaceDN w:val="0"/>
      <w:adjustRightInd w:val="0"/>
      <w:spacing w:line="420" w:lineRule="atLeast"/>
      <w:textAlignment w:val="center"/>
    </w:pPr>
    <w:rPr>
      <w:rFonts w:ascii="Segoe UI" w:hAnsi="Segoe UI" w:cs="ITCFranklinGothicStd-Med"/>
      <w:b/>
      <w:bCs/>
      <w:sz w:val="40"/>
      <w:szCs w:val="40"/>
    </w:rPr>
  </w:style>
  <w:style w:type="paragraph" w:customStyle="1" w:styleId="0211Subkop">
    <w:name w:val="02_1.1 Subkop"/>
    <w:basedOn w:val="011Kop"/>
    <w:next w:val="04Plattetekst"/>
    <w:link w:val="0211SubkopChar"/>
    <w:qFormat/>
    <w:rsid w:val="00BB7404"/>
    <w:pPr>
      <w:numPr>
        <w:ilvl w:val="1"/>
      </w:numPr>
      <w:spacing w:line="340" w:lineRule="atLeast"/>
    </w:pPr>
    <w:rPr>
      <w:bCs w:val="0"/>
      <w:color w:val="000000"/>
      <w:sz w:val="20"/>
      <w:szCs w:val="32"/>
    </w:rPr>
  </w:style>
  <w:style w:type="paragraph" w:customStyle="1" w:styleId="06Opsomming2">
    <w:name w:val="06_Opsomming_2"/>
    <w:basedOn w:val="05Opsomming1"/>
    <w:qFormat/>
    <w:rsid w:val="00EA3E2C"/>
    <w:pPr>
      <w:ind w:left="454"/>
    </w:pPr>
  </w:style>
  <w:style w:type="paragraph" w:customStyle="1" w:styleId="07Kopjeplattetekst">
    <w:name w:val="07_Kopje platte tekst"/>
    <w:basedOn w:val="Normal"/>
    <w:qFormat/>
    <w:rsid w:val="00DD39DA"/>
    <w:pPr>
      <w:widowControl w:val="0"/>
      <w:tabs>
        <w:tab w:val="left" w:pos="740"/>
      </w:tabs>
      <w:autoSpaceDE w:val="0"/>
      <w:autoSpaceDN w:val="0"/>
      <w:adjustRightInd w:val="0"/>
      <w:textAlignment w:val="center"/>
    </w:pPr>
    <w:rPr>
      <w:rFonts w:ascii="Segoe UI" w:hAnsi="Segoe UI" w:cs="ITCFranklinGothicStd-Med"/>
      <w:b/>
      <w:color w:val="000000"/>
      <w:sz w:val="20"/>
      <w:szCs w:val="20"/>
    </w:rPr>
  </w:style>
  <w:style w:type="paragraph" w:styleId="Quote">
    <w:name w:val="Quote"/>
    <w:basedOn w:val="Normal"/>
    <w:next w:val="Normal"/>
    <w:link w:val="QuoteChar"/>
    <w:uiPriority w:val="29"/>
    <w:semiHidden/>
    <w:rsid w:val="004F65FF"/>
    <w:pPr>
      <w:widowControl w:val="0"/>
      <w:tabs>
        <w:tab w:val="left" w:pos="227"/>
      </w:tabs>
      <w:autoSpaceDE w:val="0"/>
      <w:autoSpaceDN w:val="0"/>
      <w:adjustRightInd w:val="0"/>
      <w:spacing w:line="240" w:lineRule="atLeast"/>
      <w:textAlignment w:val="center"/>
    </w:pPr>
    <w:rPr>
      <w:rFonts w:ascii="Franklin Gothic Book" w:hAnsi="Franklin Gothic Book" w:cs="ITCFranklinGothicStd-Book"/>
      <w:color w:val="000000"/>
      <w:sz w:val="16"/>
      <w:szCs w:val="16"/>
    </w:rPr>
  </w:style>
  <w:style w:type="character" w:customStyle="1" w:styleId="QuoteChar">
    <w:name w:val="Quote Char"/>
    <w:basedOn w:val="DefaultParagraphFont"/>
    <w:link w:val="Quote"/>
    <w:uiPriority w:val="29"/>
    <w:semiHidden/>
    <w:rsid w:val="000757B3"/>
    <w:rPr>
      <w:rFonts w:ascii="Franklin Gothic Book" w:hAnsi="Franklin Gothic Book" w:cs="ITCFranklinGothicStd-Book"/>
      <w:color w:val="000000"/>
      <w:sz w:val="16"/>
      <w:szCs w:val="16"/>
    </w:rPr>
  </w:style>
  <w:style w:type="paragraph" w:styleId="NoSpacing">
    <w:name w:val="No Spacing"/>
    <w:uiPriority w:val="1"/>
    <w:semiHidden/>
    <w:rsid w:val="00165BBC"/>
    <w:pPr>
      <w:spacing w:line="240" w:lineRule="auto"/>
    </w:pPr>
  </w:style>
  <w:style w:type="character" w:customStyle="1" w:styleId="Heading2Char">
    <w:name w:val="Heading 2 Char"/>
    <w:aliases w:val="052 Char,Paragraaf Char,H2 Char,Tempo Heading 2 Char"/>
    <w:basedOn w:val="DefaultParagraphFont"/>
    <w:link w:val="Heading2"/>
    <w:semiHidden/>
    <w:rsid w:val="000757B3"/>
    <w:rPr>
      <w:rFonts w:asciiTheme="majorHAnsi" w:eastAsiaTheme="majorEastAsia" w:hAnsiTheme="majorHAnsi" w:cstheme="majorBidi"/>
      <w:b/>
      <w:bCs/>
      <w:color w:val="FF0000" w:themeColor="accent1"/>
      <w:sz w:val="26"/>
      <w:szCs w:val="26"/>
    </w:rPr>
  </w:style>
  <w:style w:type="character" w:customStyle="1" w:styleId="Heading1Char">
    <w:name w:val="Heading 1 Char"/>
    <w:aliases w:val="051 Char,Hoofdstuk Char,H1 Char,Heading A1 Char,Tempo Heading 1 Char"/>
    <w:basedOn w:val="DefaultParagraphFont"/>
    <w:link w:val="Heading1"/>
    <w:semiHidden/>
    <w:rsid w:val="000757B3"/>
  </w:style>
  <w:style w:type="character" w:customStyle="1" w:styleId="Heading4Char">
    <w:name w:val="Heading 4 Char"/>
    <w:aliases w:val="054 Char,H4 Char,Tempo Heading 4 Char"/>
    <w:basedOn w:val="DefaultParagraphFont"/>
    <w:link w:val="Heading4"/>
    <w:semiHidden/>
    <w:rsid w:val="000757B3"/>
    <w:rPr>
      <w:rFonts w:asciiTheme="majorHAnsi" w:eastAsiaTheme="majorEastAsia" w:hAnsiTheme="majorHAnsi" w:cstheme="majorBidi"/>
      <w:b/>
      <w:bCs/>
      <w:i/>
      <w:iCs/>
      <w:color w:val="FF0000" w:themeColor="accent1"/>
    </w:rPr>
  </w:style>
  <w:style w:type="character" w:customStyle="1" w:styleId="Heading3Char">
    <w:name w:val="Heading 3 Char"/>
    <w:aliases w:val="H3 Char,053 Char,Sub-paragraaf Char,Heading A3 Char,Tempo Heading 3 Char"/>
    <w:basedOn w:val="DefaultParagraphFont"/>
    <w:link w:val="Heading3"/>
    <w:semiHidden/>
    <w:rsid w:val="000757B3"/>
    <w:rPr>
      <w:rFonts w:ascii="Verdana" w:eastAsia="Calibri" w:hAnsi="Verdana" w:cs="Times New Roman"/>
      <w:b/>
      <w:bCs/>
      <w:sz w:val="18"/>
      <w:szCs w:val="26"/>
      <w:lang w:eastAsia="nl-NL"/>
    </w:rPr>
  </w:style>
  <w:style w:type="character" w:customStyle="1" w:styleId="Heading5Char">
    <w:name w:val="Heading 5 Char"/>
    <w:basedOn w:val="DefaultParagraphFont"/>
    <w:link w:val="Heading5"/>
    <w:semiHidden/>
    <w:rsid w:val="000757B3"/>
    <w:rPr>
      <w:rFonts w:ascii="Franklin Gothic Book" w:hAnsi="Franklin Gothic Book" w:cs="ITCFranklinGothicStd-Book"/>
      <w:color w:val="000000"/>
      <w:sz w:val="20"/>
      <w:szCs w:val="20"/>
    </w:rPr>
  </w:style>
  <w:style w:type="character" w:customStyle="1" w:styleId="Heading6Char">
    <w:name w:val="Heading 6 Char"/>
    <w:basedOn w:val="DefaultParagraphFont"/>
    <w:link w:val="Heading6"/>
    <w:semiHidden/>
    <w:rsid w:val="000757B3"/>
    <w:rPr>
      <w:rFonts w:ascii="Calibri" w:eastAsia="Calibri" w:hAnsi="Calibri" w:cs="Times New Roman"/>
      <w:b/>
      <w:bCs/>
      <w:lang w:eastAsia="nl-NL"/>
    </w:rPr>
  </w:style>
  <w:style w:type="character" w:customStyle="1" w:styleId="Heading7Char">
    <w:name w:val="Heading 7 Char"/>
    <w:basedOn w:val="DefaultParagraphFont"/>
    <w:link w:val="Heading7"/>
    <w:semiHidden/>
    <w:rsid w:val="000757B3"/>
    <w:rPr>
      <w:rFonts w:ascii="Franklin Gothic Book" w:hAnsi="Franklin Gothic Book" w:cs="ITCFranklinGothicStd-Book"/>
      <w:color w:val="000000"/>
      <w:sz w:val="20"/>
      <w:szCs w:val="20"/>
    </w:rPr>
  </w:style>
  <w:style w:type="character" w:customStyle="1" w:styleId="Heading8Char">
    <w:name w:val="Heading 8 Char"/>
    <w:basedOn w:val="DefaultParagraphFont"/>
    <w:link w:val="Heading8"/>
    <w:semiHidden/>
    <w:rsid w:val="000757B3"/>
    <w:rPr>
      <w:rFonts w:ascii="Calibri" w:eastAsia="Calibri" w:hAnsi="Calibri" w:cs="Times New Roman"/>
      <w:i/>
      <w:iCs/>
      <w:sz w:val="24"/>
      <w:szCs w:val="24"/>
      <w:lang w:eastAsia="nl-NL"/>
    </w:rPr>
  </w:style>
  <w:style w:type="character" w:customStyle="1" w:styleId="Heading9Char">
    <w:name w:val="Heading 9 Char"/>
    <w:aliases w:val="Bijlage Char"/>
    <w:basedOn w:val="DefaultParagraphFont"/>
    <w:link w:val="Heading9"/>
    <w:semiHidden/>
    <w:rsid w:val="000757B3"/>
    <w:rPr>
      <w:rFonts w:ascii="Cambria" w:eastAsia="Calibri" w:hAnsi="Cambria" w:cs="Times New Roman"/>
      <w:lang w:eastAsia="nl-NL"/>
    </w:rPr>
  </w:style>
  <w:style w:type="paragraph" w:customStyle="1" w:styleId="Plattetekstrapport">
    <w:name w:val="Platte tekst rapport"/>
    <w:basedOn w:val="Normal"/>
    <w:link w:val="PlattetekstrapportChar"/>
    <w:semiHidden/>
    <w:rsid w:val="00923406"/>
    <w:pPr>
      <w:widowControl w:val="0"/>
      <w:tabs>
        <w:tab w:val="left" w:pos="740"/>
      </w:tabs>
      <w:autoSpaceDE w:val="0"/>
      <w:autoSpaceDN w:val="0"/>
      <w:adjustRightInd w:val="0"/>
      <w:textAlignment w:val="center"/>
    </w:pPr>
    <w:rPr>
      <w:rFonts w:ascii="Franklin Gothic Book" w:hAnsi="Franklin Gothic Book" w:cs="ITCFranklinGothicStd-Book"/>
      <w:color w:val="000000"/>
      <w:sz w:val="20"/>
      <w:szCs w:val="20"/>
    </w:rPr>
  </w:style>
  <w:style w:type="table" w:styleId="TableGrid">
    <w:name w:val="Table Grid"/>
    <w:basedOn w:val="TableNormal"/>
    <w:rsid w:val="00211C01"/>
    <w:pPr>
      <w:spacing w:line="240" w:lineRule="auto"/>
    </w:pPr>
    <w:rPr>
      <w:rFonts w:ascii="Verdana" w:eastAsia="Calibri" w:hAnsi="Verdana" w:cs="Times New Roman"/>
      <w:sz w:val="18"/>
      <w:szCs w:val="20"/>
      <w:lang w:eastAsia="nl-N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08Tabel-kopjes">
    <w:name w:val="08_Tabel-kopjes"/>
    <w:basedOn w:val="04Plattetekst"/>
    <w:link w:val="08Tabel-kopjesChar"/>
    <w:qFormat/>
    <w:rsid w:val="00DD39DA"/>
    <w:rPr>
      <w:b/>
      <w:color w:val="FFFFFF" w:themeColor="background1"/>
      <w:sz w:val="16"/>
    </w:rPr>
  </w:style>
  <w:style w:type="paragraph" w:customStyle="1" w:styleId="09Tabel-tekst">
    <w:name w:val="09_Tabel-tekst"/>
    <w:basedOn w:val="04Plattetekst"/>
    <w:link w:val="09Tabel-tekstChar"/>
    <w:qFormat/>
    <w:rsid w:val="00DD39DA"/>
    <w:rPr>
      <w:sz w:val="16"/>
    </w:rPr>
  </w:style>
  <w:style w:type="character" w:customStyle="1" w:styleId="04PlattetekstChar">
    <w:name w:val="04_Platte tekst Char"/>
    <w:basedOn w:val="DefaultParagraphFont"/>
    <w:link w:val="04Plattetekst"/>
    <w:rsid w:val="00DD39DA"/>
    <w:rPr>
      <w:rFonts w:ascii="Segoe UI" w:hAnsi="Segoe UI" w:cs="ITCFranklinGothicStd-Book"/>
      <w:color w:val="000000"/>
      <w:sz w:val="20"/>
      <w:szCs w:val="20"/>
    </w:rPr>
  </w:style>
  <w:style w:type="character" w:customStyle="1" w:styleId="08Tabel-kopjesChar">
    <w:name w:val="08_Tabel-kopjes Char"/>
    <w:basedOn w:val="04PlattetekstChar"/>
    <w:link w:val="08Tabel-kopjes"/>
    <w:rsid w:val="00DD39DA"/>
    <w:rPr>
      <w:rFonts w:ascii="Segoe UI" w:hAnsi="Segoe UI" w:cs="ITCFranklinGothicStd-Book"/>
      <w:b/>
      <w:color w:val="FFFFFF" w:themeColor="background1"/>
      <w:sz w:val="16"/>
      <w:szCs w:val="20"/>
    </w:rPr>
  </w:style>
  <w:style w:type="paragraph" w:styleId="TOC1">
    <w:name w:val="toc 1"/>
    <w:aliases w:val="Inho"/>
    <w:next w:val="Normal"/>
    <w:link w:val="TOC1Char"/>
    <w:autoRedefine/>
    <w:uiPriority w:val="39"/>
    <w:rsid w:val="00AE6101"/>
    <w:pPr>
      <w:spacing w:before="120" w:after="60" w:line="240" w:lineRule="atLeast"/>
    </w:pPr>
    <w:rPr>
      <w:rFonts w:asciiTheme="majorHAnsi" w:hAnsiTheme="majorHAnsi" w:cs="ITCFranklinGothicStd-Book"/>
      <w:b/>
      <w:bCs/>
      <w:color w:val="000000"/>
      <w:sz w:val="20"/>
      <w:szCs w:val="20"/>
    </w:rPr>
  </w:style>
  <w:style w:type="character" w:customStyle="1" w:styleId="09Tabel-tekstChar">
    <w:name w:val="09_Tabel-tekst Char"/>
    <w:basedOn w:val="04PlattetekstChar"/>
    <w:link w:val="09Tabel-tekst"/>
    <w:rsid w:val="00DD39DA"/>
    <w:rPr>
      <w:rFonts w:ascii="Segoe UI" w:hAnsi="Segoe UI" w:cs="ITCFranklinGothicStd-Book"/>
      <w:color w:val="000000"/>
      <w:sz w:val="16"/>
      <w:szCs w:val="20"/>
    </w:rPr>
  </w:style>
  <w:style w:type="paragraph" w:customStyle="1" w:styleId="10BijschriftOnderschrift">
    <w:name w:val="10_Bijschrift/Onderschrift"/>
    <w:basedOn w:val="04Plattetekst"/>
    <w:link w:val="10BijschriftOnderschriftChar"/>
    <w:qFormat/>
    <w:rsid w:val="00DD39DA"/>
    <w:pPr>
      <w:tabs>
        <w:tab w:val="left" w:pos="227"/>
      </w:tabs>
      <w:spacing w:line="288" w:lineRule="auto"/>
    </w:pPr>
    <w:rPr>
      <w:sz w:val="16"/>
      <w:szCs w:val="16"/>
    </w:rPr>
  </w:style>
  <w:style w:type="table" w:customStyle="1" w:styleId="TabelPulse">
    <w:name w:val="Tabel Pulse"/>
    <w:basedOn w:val="TableNormal"/>
    <w:uiPriority w:val="99"/>
    <w:rsid w:val="00923406"/>
    <w:pPr>
      <w:spacing w:line="240" w:lineRule="auto"/>
    </w:pPr>
    <w:rPr>
      <w:rFonts w:ascii="Franklin Gothic Book" w:hAnsi="Franklin Gothic Book"/>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C1E0FF" w:themeFill="accent6" w:themeFillTint="33"/>
    </w:tcPr>
  </w:style>
  <w:style w:type="character" w:customStyle="1" w:styleId="10BijschriftOnderschriftChar">
    <w:name w:val="10_Bijschrift/Onderschrift Char"/>
    <w:basedOn w:val="DefaultParagraphFont"/>
    <w:link w:val="10BijschriftOnderschrift"/>
    <w:rsid w:val="00DD39DA"/>
    <w:rPr>
      <w:rFonts w:ascii="Segoe UI" w:hAnsi="Segoe UI" w:cs="ITCFranklinGothicStd-Book"/>
      <w:color w:val="000000"/>
      <w:sz w:val="16"/>
      <w:szCs w:val="16"/>
    </w:rPr>
  </w:style>
  <w:style w:type="character" w:customStyle="1" w:styleId="PlattetekstrapportChar">
    <w:name w:val="Platte tekst rapport Char"/>
    <w:basedOn w:val="DefaultParagraphFont"/>
    <w:link w:val="Plattetekstrapport"/>
    <w:semiHidden/>
    <w:rsid w:val="000757B3"/>
    <w:rPr>
      <w:rFonts w:ascii="Franklin Gothic Book" w:hAnsi="Franklin Gothic Book" w:cs="ITCFranklinGothicStd-Book"/>
      <w:color w:val="000000"/>
      <w:sz w:val="20"/>
      <w:szCs w:val="20"/>
    </w:rPr>
  </w:style>
  <w:style w:type="character" w:customStyle="1" w:styleId="02111subkopChar">
    <w:name w:val="02_1.1.1 subkop Char"/>
    <w:basedOn w:val="PlattetekstrapportChar"/>
    <w:link w:val="02111subkop"/>
    <w:rsid w:val="00BB7404"/>
    <w:rPr>
      <w:rFonts w:ascii="Franklin Gothic Book" w:hAnsi="Franklin Gothic Book" w:cs="ITCFranklinGothicStd-Med"/>
      <w:b/>
      <w:color w:val="000000"/>
      <w:sz w:val="20"/>
      <w:szCs w:val="32"/>
      <w:lang w:val="en-GB" w:eastAsia="nl-NL"/>
    </w:rPr>
  </w:style>
  <w:style w:type="paragraph" w:customStyle="1" w:styleId="Inhoudsopgave">
    <w:name w:val="Inhoudsopgave"/>
    <w:basedOn w:val="0211Subkop"/>
    <w:link w:val="InhoudsopgaveChar"/>
    <w:semiHidden/>
    <w:rsid w:val="00D01CFD"/>
    <w:pPr>
      <w:numPr>
        <w:numId w:val="2"/>
      </w:numPr>
    </w:pPr>
    <w:rPr>
      <w:b w:val="0"/>
      <w:sz w:val="24"/>
      <w:lang w:val="en-US"/>
    </w:rPr>
  </w:style>
  <w:style w:type="paragraph" w:customStyle="1" w:styleId="03Inhoudkopjes">
    <w:name w:val="03_Inhoud_kopjes"/>
    <w:basedOn w:val="Inhoudsopgave"/>
    <w:link w:val="03InhoudkopjesChar"/>
    <w:qFormat/>
    <w:rsid w:val="001A246F"/>
    <w:pPr>
      <w:numPr>
        <w:numId w:val="0"/>
      </w:numPr>
      <w:tabs>
        <w:tab w:val="left" w:pos="11340"/>
      </w:tabs>
    </w:pPr>
    <w:rPr>
      <w:b/>
      <w:lang w:val="en-GB"/>
    </w:rPr>
  </w:style>
  <w:style w:type="character" w:customStyle="1" w:styleId="0211SubkopChar">
    <w:name w:val="02_1.1 Subkop Char"/>
    <w:basedOn w:val="DefaultParagraphFont"/>
    <w:link w:val="0211Subkop"/>
    <w:rsid w:val="00BB7404"/>
    <w:rPr>
      <w:rFonts w:ascii="Franklin Gothic Book" w:hAnsi="Franklin Gothic Book" w:cs="ITCFranklinGothicStd-Med"/>
      <w:b/>
      <w:color w:val="000000"/>
      <w:sz w:val="20"/>
      <w:szCs w:val="32"/>
    </w:rPr>
  </w:style>
  <w:style w:type="character" w:customStyle="1" w:styleId="InhoudsopgaveChar">
    <w:name w:val="Inhoudsopgave Char"/>
    <w:basedOn w:val="0211SubkopChar"/>
    <w:link w:val="Inhoudsopgave"/>
    <w:semiHidden/>
    <w:rsid w:val="000757B3"/>
    <w:rPr>
      <w:rFonts w:ascii="Franklin Gothic Book" w:hAnsi="Franklin Gothic Book" w:cs="ITCFranklinGothicStd-Med"/>
      <w:b w:val="0"/>
      <w:bCs w:val="0"/>
      <w:color w:val="000000"/>
      <w:sz w:val="24"/>
      <w:szCs w:val="32"/>
      <w:lang w:val="en-US"/>
    </w:rPr>
  </w:style>
  <w:style w:type="paragraph" w:customStyle="1" w:styleId="03inhoudsopgavetekst">
    <w:name w:val="03_inhoudsopgave tekst"/>
    <w:basedOn w:val="Inhoudsopgave"/>
    <w:link w:val="03inhoudsopgavetekstChar"/>
    <w:qFormat/>
    <w:rsid w:val="001A246F"/>
    <w:pPr>
      <w:numPr>
        <w:numId w:val="0"/>
      </w:numPr>
    </w:pPr>
    <w:rPr>
      <w:sz w:val="22"/>
      <w:lang w:val="nl-NL"/>
    </w:rPr>
  </w:style>
  <w:style w:type="character" w:customStyle="1" w:styleId="03InhoudkopjesChar">
    <w:name w:val="03_Inhoud_kopjes Char"/>
    <w:basedOn w:val="InhoudsopgaveChar"/>
    <w:link w:val="03Inhoudkopjes"/>
    <w:rsid w:val="00C16DDD"/>
    <w:rPr>
      <w:rFonts w:ascii="Franklin Gothic Book" w:hAnsi="Franklin Gothic Book" w:cs="ITCFranklinGothicStd-Med"/>
      <w:b/>
      <w:bCs w:val="0"/>
      <w:color w:val="000000"/>
      <w:sz w:val="24"/>
      <w:szCs w:val="32"/>
      <w:lang w:val="en-GB"/>
    </w:rPr>
  </w:style>
  <w:style w:type="character" w:customStyle="1" w:styleId="03inhoudsopgavetekstChar">
    <w:name w:val="03_inhoudsopgave tekst Char"/>
    <w:basedOn w:val="InhoudsopgaveChar"/>
    <w:link w:val="03inhoudsopgavetekst"/>
    <w:rsid w:val="006F3143"/>
    <w:rPr>
      <w:rFonts w:ascii="Franklin Gothic Book" w:hAnsi="Franklin Gothic Book" w:cs="ITCFranklinGothicStd-Med"/>
      <w:b w:val="0"/>
      <w:bCs w:val="0"/>
      <w:color w:val="000000"/>
      <w:sz w:val="24"/>
      <w:szCs w:val="32"/>
      <w:lang w:val="en-US"/>
    </w:rPr>
  </w:style>
  <w:style w:type="character" w:customStyle="1" w:styleId="03Inhoud111inspringChar">
    <w:name w:val="03_Inhoud_1.1.1_inspring Char"/>
    <w:basedOn w:val="02111subkopChar"/>
    <w:link w:val="03Inhoud111inspring"/>
    <w:rsid w:val="006F3143"/>
    <w:rPr>
      <w:rFonts w:ascii="Franklin Gothic Book" w:hAnsi="Franklin Gothic Book" w:cs="ITCFranklinGothicStd-Med"/>
      <w:b/>
      <w:color w:val="000000"/>
      <w:sz w:val="18"/>
      <w:szCs w:val="18"/>
      <w:lang w:val="en-GB" w:eastAsia="nl-NL"/>
    </w:rPr>
  </w:style>
  <w:style w:type="paragraph" w:styleId="Footer">
    <w:name w:val="footer"/>
    <w:basedOn w:val="Normal"/>
    <w:link w:val="FooterChar"/>
    <w:uiPriority w:val="99"/>
    <w:unhideWhenUsed/>
    <w:rsid w:val="008F27B0"/>
    <w:pPr>
      <w:tabs>
        <w:tab w:val="center" w:pos="4536"/>
        <w:tab w:val="right" w:pos="9072"/>
      </w:tabs>
      <w:spacing w:line="240" w:lineRule="auto"/>
    </w:pPr>
  </w:style>
  <w:style w:type="character" w:customStyle="1" w:styleId="FooterChar">
    <w:name w:val="Footer Char"/>
    <w:basedOn w:val="DefaultParagraphFont"/>
    <w:link w:val="Footer"/>
    <w:uiPriority w:val="99"/>
    <w:rsid w:val="008F27B0"/>
  </w:style>
  <w:style w:type="paragraph" w:styleId="TOC2">
    <w:name w:val="toc 2"/>
    <w:basedOn w:val="Normal"/>
    <w:next w:val="Normal"/>
    <w:autoRedefine/>
    <w:uiPriority w:val="39"/>
    <w:unhideWhenUsed/>
    <w:rsid w:val="00AE6101"/>
    <w:pPr>
      <w:tabs>
        <w:tab w:val="right" w:pos="8924"/>
      </w:tabs>
      <w:spacing w:after="60" w:line="240" w:lineRule="atLeast"/>
    </w:pPr>
    <w:rPr>
      <w:rFonts w:asciiTheme="majorHAnsi" w:hAnsiTheme="majorHAnsi"/>
      <w:iCs/>
      <w:sz w:val="20"/>
      <w:szCs w:val="20"/>
    </w:rPr>
  </w:style>
  <w:style w:type="paragraph" w:styleId="TOC3">
    <w:name w:val="toc 3"/>
    <w:basedOn w:val="Normal"/>
    <w:next w:val="Normal"/>
    <w:autoRedefine/>
    <w:uiPriority w:val="39"/>
    <w:unhideWhenUsed/>
    <w:rsid w:val="00AE6101"/>
    <w:pPr>
      <w:spacing w:after="60" w:line="240" w:lineRule="atLeast"/>
    </w:pPr>
    <w:rPr>
      <w:rFonts w:asciiTheme="majorHAnsi" w:hAnsiTheme="majorHAnsi"/>
      <w:sz w:val="20"/>
      <w:szCs w:val="20"/>
    </w:rPr>
  </w:style>
  <w:style w:type="paragraph" w:styleId="TOC4">
    <w:name w:val="toc 4"/>
    <w:basedOn w:val="Normal"/>
    <w:next w:val="Normal"/>
    <w:autoRedefine/>
    <w:uiPriority w:val="39"/>
    <w:unhideWhenUsed/>
    <w:rsid w:val="00AE6101"/>
    <w:rPr>
      <w:rFonts w:asciiTheme="majorHAnsi" w:hAnsiTheme="majorHAnsi"/>
      <w:sz w:val="20"/>
      <w:szCs w:val="20"/>
    </w:rPr>
  </w:style>
  <w:style w:type="paragraph" w:styleId="TOC5">
    <w:name w:val="toc 5"/>
    <w:basedOn w:val="Normal"/>
    <w:next w:val="Normal"/>
    <w:autoRedefine/>
    <w:uiPriority w:val="39"/>
    <w:unhideWhenUsed/>
    <w:rsid w:val="00AE6101"/>
    <w:pPr>
      <w:ind w:left="880"/>
    </w:pPr>
    <w:rPr>
      <w:rFonts w:asciiTheme="majorHAnsi" w:hAnsiTheme="majorHAnsi"/>
      <w:sz w:val="20"/>
      <w:szCs w:val="20"/>
    </w:rPr>
  </w:style>
  <w:style w:type="paragraph" w:styleId="TOC6">
    <w:name w:val="toc 6"/>
    <w:basedOn w:val="Normal"/>
    <w:next w:val="Normal"/>
    <w:autoRedefine/>
    <w:uiPriority w:val="39"/>
    <w:unhideWhenUsed/>
    <w:rsid w:val="00AE6101"/>
    <w:pPr>
      <w:ind w:left="1100"/>
    </w:pPr>
    <w:rPr>
      <w:rFonts w:asciiTheme="majorHAnsi" w:hAnsiTheme="majorHAnsi"/>
      <w:sz w:val="20"/>
      <w:szCs w:val="20"/>
    </w:rPr>
  </w:style>
  <w:style w:type="paragraph" w:styleId="TOC7">
    <w:name w:val="toc 7"/>
    <w:basedOn w:val="Normal"/>
    <w:next w:val="Normal"/>
    <w:autoRedefine/>
    <w:uiPriority w:val="39"/>
    <w:unhideWhenUsed/>
    <w:rsid w:val="001A246F"/>
    <w:pPr>
      <w:ind w:left="1320"/>
    </w:pPr>
    <w:rPr>
      <w:sz w:val="20"/>
      <w:szCs w:val="20"/>
    </w:rPr>
  </w:style>
  <w:style w:type="paragraph" w:styleId="TOC8">
    <w:name w:val="toc 8"/>
    <w:basedOn w:val="Normal"/>
    <w:next w:val="Normal"/>
    <w:autoRedefine/>
    <w:uiPriority w:val="39"/>
    <w:unhideWhenUsed/>
    <w:rsid w:val="001A246F"/>
    <w:pPr>
      <w:ind w:left="1540"/>
    </w:pPr>
    <w:rPr>
      <w:sz w:val="20"/>
      <w:szCs w:val="20"/>
    </w:rPr>
  </w:style>
  <w:style w:type="paragraph" w:styleId="TOC9">
    <w:name w:val="toc 9"/>
    <w:basedOn w:val="Normal"/>
    <w:next w:val="Normal"/>
    <w:autoRedefine/>
    <w:uiPriority w:val="39"/>
    <w:unhideWhenUsed/>
    <w:rsid w:val="001A246F"/>
    <w:pPr>
      <w:ind w:left="1760"/>
    </w:pPr>
    <w:rPr>
      <w:sz w:val="20"/>
      <w:szCs w:val="20"/>
    </w:rPr>
  </w:style>
  <w:style w:type="character" w:styleId="Hyperlink">
    <w:name w:val="Hyperlink"/>
    <w:basedOn w:val="DefaultParagraphFont"/>
    <w:uiPriority w:val="99"/>
    <w:unhideWhenUsed/>
    <w:rsid w:val="001A246F"/>
    <w:rPr>
      <w:color w:val="0000FF" w:themeColor="hyperlink"/>
      <w:u w:val="single"/>
    </w:rPr>
  </w:style>
  <w:style w:type="paragraph" w:styleId="Index1">
    <w:name w:val="index 1"/>
    <w:basedOn w:val="Normal"/>
    <w:next w:val="Normal"/>
    <w:autoRedefine/>
    <w:uiPriority w:val="99"/>
    <w:unhideWhenUsed/>
    <w:rsid w:val="001A246F"/>
    <w:pPr>
      <w:ind w:left="220" w:hanging="220"/>
    </w:pPr>
    <w:rPr>
      <w:sz w:val="20"/>
      <w:szCs w:val="20"/>
    </w:rPr>
  </w:style>
  <w:style w:type="paragraph" w:styleId="Index2">
    <w:name w:val="index 2"/>
    <w:basedOn w:val="Normal"/>
    <w:next w:val="Normal"/>
    <w:autoRedefine/>
    <w:uiPriority w:val="99"/>
    <w:unhideWhenUsed/>
    <w:rsid w:val="001A246F"/>
    <w:pPr>
      <w:ind w:left="440" w:hanging="220"/>
    </w:pPr>
    <w:rPr>
      <w:sz w:val="20"/>
      <w:szCs w:val="20"/>
    </w:rPr>
  </w:style>
  <w:style w:type="paragraph" w:styleId="Index3">
    <w:name w:val="index 3"/>
    <w:basedOn w:val="Normal"/>
    <w:next w:val="Normal"/>
    <w:autoRedefine/>
    <w:uiPriority w:val="99"/>
    <w:unhideWhenUsed/>
    <w:rsid w:val="001A246F"/>
    <w:pPr>
      <w:ind w:left="660" w:hanging="220"/>
    </w:pPr>
    <w:rPr>
      <w:sz w:val="20"/>
      <w:szCs w:val="20"/>
    </w:rPr>
  </w:style>
  <w:style w:type="paragraph" w:styleId="Index4">
    <w:name w:val="index 4"/>
    <w:basedOn w:val="Normal"/>
    <w:next w:val="Normal"/>
    <w:autoRedefine/>
    <w:uiPriority w:val="99"/>
    <w:unhideWhenUsed/>
    <w:rsid w:val="001A246F"/>
    <w:pPr>
      <w:ind w:left="880" w:hanging="220"/>
    </w:pPr>
    <w:rPr>
      <w:sz w:val="20"/>
      <w:szCs w:val="20"/>
    </w:rPr>
  </w:style>
  <w:style w:type="paragraph" w:styleId="Index5">
    <w:name w:val="index 5"/>
    <w:basedOn w:val="Normal"/>
    <w:next w:val="Normal"/>
    <w:autoRedefine/>
    <w:uiPriority w:val="99"/>
    <w:unhideWhenUsed/>
    <w:rsid w:val="001A246F"/>
    <w:pPr>
      <w:ind w:left="1100" w:hanging="220"/>
    </w:pPr>
    <w:rPr>
      <w:sz w:val="20"/>
      <w:szCs w:val="20"/>
    </w:rPr>
  </w:style>
  <w:style w:type="paragraph" w:styleId="Index6">
    <w:name w:val="index 6"/>
    <w:basedOn w:val="Normal"/>
    <w:next w:val="Normal"/>
    <w:autoRedefine/>
    <w:uiPriority w:val="99"/>
    <w:unhideWhenUsed/>
    <w:rsid w:val="001A246F"/>
    <w:pPr>
      <w:ind w:left="1320" w:hanging="220"/>
    </w:pPr>
    <w:rPr>
      <w:sz w:val="20"/>
      <w:szCs w:val="20"/>
    </w:rPr>
  </w:style>
  <w:style w:type="paragraph" w:styleId="Index7">
    <w:name w:val="index 7"/>
    <w:basedOn w:val="Normal"/>
    <w:next w:val="Normal"/>
    <w:autoRedefine/>
    <w:uiPriority w:val="99"/>
    <w:unhideWhenUsed/>
    <w:rsid w:val="001A246F"/>
    <w:pPr>
      <w:ind w:left="1540" w:hanging="220"/>
    </w:pPr>
    <w:rPr>
      <w:sz w:val="20"/>
      <w:szCs w:val="20"/>
    </w:rPr>
  </w:style>
  <w:style w:type="paragraph" w:styleId="Index8">
    <w:name w:val="index 8"/>
    <w:basedOn w:val="Normal"/>
    <w:next w:val="Normal"/>
    <w:autoRedefine/>
    <w:uiPriority w:val="99"/>
    <w:unhideWhenUsed/>
    <w:rsid w:val="001A246F"/>
    <w:pPr>
      <w:ind w:left="1760" w:hanging="220"/>
    </w:pPr>
    <w:rPr>
      <w:sz w:val="20"/>
      <w:szCs w:val="20"/>
    </w:rPr>
  </w:style>
  <w:style w:type="paragraph" w:styleId="Index9">
    <w:name w:val="index 9"/>
    <w:basedOn w:val="Normal"/>
    <w:next w:val="Normal"/>
    <w:autoRedefine/>
    <w:uiPriority w:val="99"/>
    <w:unhideWhenUsed/>
    <w:rsid w:val="001A246F"/>
    <w:pPr>
      <w:ind w:left="1980" w:hanging="220"/>
    </w:pPr>
    <w:rPr>
      <w:sz w:val="20"/>
      <w:szCs w:val="20"/>
    </w:rPr>
  </w:style>
  <w:style w:type="paragraph" w:styleId="IndexHeading">
    <w:name w:val="index heading"/>
    <w:basedOn w:val="Normal"/>
    <w:next w:val="Index1"/>
    <w:uiPriority w:val="99"/>
    <w:unhideWhenUsed/>
    <w:rsid w:val="001A246F"/>
    <w:rPr>
      <w:sz w:val="20"/>
      <w:szCs w:val="20"/>
    </w:rPr>
  </w:style>
  <w:style w:type="character" w:customStyle="1" w:styleId="TOC1Char">
    <w:name w:val="TOC 1 Char"/>
    <w:aliases w:val="Inho Char"/>
    <w:basedOn w:val="04PlattetekstChar"/>
    <w:link w:val="TOC1"/>
    <w:uiPriority w:val="39"/>
    <w:rsid w:val="00AE6101"/>
    <w:rPr>
      <w:rFonts w:asciiTheme="majorHAnsi" w:hAnsiTheme="majorHAnsi" w:cs="ITCFranklinGothicStd-Book"/>
      <w:b/>
      <w:bCs/>
      <w:color w:val="000000"/>
      <w:sz w:val="20"/>
      <w:szCs w:val="20"/>
    </w:rPr>
  </w:style>
  <w:style w:type="numbering" w:customStyle="1" w:styleId="Pulse">
    <w:name w:val="Pulse"/>
    <w:uiPriority w:val="99"/>
    <w:rsid w:val="00BB7404"/>
    <w:pPr>
      <w:numPr>
        <w:numId w:val="25"/>
      </w:numPr>
    </w:pPr>
  </w:style>
  <w:style w:type="paragraph" w:styleId="Caption">
    <w:name w:val="caption"/>
    <w:basedOn w:val="Normal"/>
    <w:next w:val="Normal"/>
    <w:uiPriority w:val="99"/>
    <w:qFormat/>
    <w:rsid w:val="00DD39DA"/>
    <w:pPr>
      <w:spacing w:line="240" w:lineRule="auto"/>
    </w:pPr>
    <w:rPr>
      <w:rFonts w:ascii="Segoe UI" w:eastAsia="Times New Roman" w:hAnsi="Segoe UI" w:cs="Times New Roman"/>
      <w:b/>
      <w:bCs/>
      <w:sz w:val="20"/>
      <w:szCs w:val="20"/>
    </w:rPr>
  </w:style>
  <w:style w:type="paragraph" w:styleId="FootnoteText">
    <w:name w:val="footnote text"/>
    <w:basedOn w:val="Normal"/>
    <w:link w:val="FootnoteTextChar"/>
    <w:uiPriority w:val="99"/>
    <w:semiHidden/>
    <w:unhideWhenUsed/>
    <w:rsid w:val="00AA35E4"/>
    <w:pPr>
      <w:spacing w:line="240" w:lineRule="auto"/>
    </w:pPr>
    <w:rPr>
      <w:rFonts w:ascii="Franklin Gothic Book" w:hAnsi="Franklin Gothic Book"/>
      <w:sz w:val="18"/>
      <w:szCs w:val="20"/>
    </w:rPr>
  </w:style>
  <w:style w:type="character" w:customStyle="1" w:styleId="FootnoteTextChar">
    <w:name w:val="Footnote Text Char"/>
    <w:basedOn w:val="DefaultParagraphFont"/>
    <w:link w:val="FootnoteText"/>
    <w:uiPriority w:val="99"/>
    <w:semiHidden/>
    <w:rsid w:val="00AA35E4"/>
    <w:rPr>
      <w:rFonts w:ascii="Franklin Gothic Book" w:hAnsi="Franklin Gothic Book"/>
      <w:sz w:val="18"/>
      <w:szCs w:val="20"/>
    </w:rPr>
  </w:style>
  <w:style w:type="character" w:styleId="FootnoteReference">
    <w:name w:val="footnote reference"/>
    <w:basedOn w:val="DefaultParagraphFont"/>
    <w:uiPriority w:val="99"/>
    <w:semiHidden/>
    <w:unhideWhenUsed/>
    <w:rsid w:val="0072456B"/>
    <w:rPr>
      <w:vertAlign w:val="superscript"/>
    </w:rPr>
  </w:style>
  <w:style w:type="paragraph" w:customStyle="1" w:styleId="10Voetnoot">
    <w:name w:val="10_Voetnoot"/>
    <w:basedOn w:val="FootnoteText"/>
    <w:link w:val="10VoetnootChar"/>
    <w:rsid w:val="0072456B"/>
  </w:style>
  <w:style w:type="character" w:customStyle="1" w:styleId="10VoetnootChar">
    <w:name w:val="10_Voetnoot Char"/>
    <w:basedOn w:val="FootnoteTextChar"/>
    <w:link w:val="10Voetnoot"/>
    <w:rsid w:val="0072456B"/>
    <w:rPr>
      <w:rFonts w:ascii="Franklin Gothic Book" w:hAnsi="Franklin Gothic Book"/>
      <w:sz w:val="18"/>
      <w:szCs w:val="20"/>
    </w:rPr>
  </w:style>
  <w:style w:type="paragraph" w:customStyle="1" w:styleId="05Opsommingnummers">
    <w:name w:val="05_Opsomming_nummers"/>
    <w:basedOn w:val="Normal"/>
    <w:rsid w:val="00471BDC"/>
    <w:pPr>
      <w:widowControl w:val="0"/>
      <w:numPr>
        <w:numId w:val="34"/>
      </w:numPr>
      <w:tabs>
        <w:tab w:val="left" w:pos="284"/>
        <w:tab w:val="left" w:pos="740"/>
      </w:tabs>
      <w:autoSpaceDE w:val="0"/>
      <w:autoSpaceDN w:val="0"/>
      <w:adjustRightInd w:val="0"/>
      <w:ind w:left="284" w:hanging="284"/>
      <w:textAlignment w:val="center"/>
    </w:pPr>
    <w:rPr>
      <w:rFonts w:ascii="Franklin Gothic Book" w:hAnsi="Franklin Gothic Book" w:cs="ITCFranklinGothicStd-Book"/>
      <w:color w:val="000000"/>
      <w:sz w:val="20"/>
      <w:szCs w:val="20"/>
    </w:rPr>
  </w:style>
  <w:style w:type="paragraph" w:customStyle="1" w:styleId="05opsommingnumeriek">
    <w:name w:val="05_opsomming numeriek"/>
    <w:basedOn w:val="011Kop"/>
    <w:link w:val="05opsommingnumeriekChar"/>
    <w:qFormat/>
    <w:rsid w:val="001C2C85"/>
    <w:pPr>
      <w:spacing w:line="300" w:lineRule="atLeast"/>
      <w:ind w:left="227" w:hanging="227"/>
    </w:pPr>
    <w:rPr>
      <w:b w:val="0"/>
      <w:sz w:val="20"/>
      <w:lang w:eastAsia="nl-NL"/>
    </w:rPr>
  </w:style>
  <w:style w:type="character" w:customStyle="1" w:styleId="05opsommingnumeriekChar">
    <w:name w:val="05_opsomming numeriek Char"/>
    <w:basedOn w:val="DefaultParagraphFont"/>
    <w:link w:val="05opsommingnumeriek"/>
    <w:rsid w:val="001C2C85"/>
    <w:rPr>
      <w:rFonts w:ascii="Franklin Gothic Book" w:hAnsi="Franklin Gothic Book" w:cs="ITCFranklinGothicStd-Med"/>
      <w:bCs/>
      <w:sz w:val="20"/>
      <w:szCs w:val="40"/>
      <w:lang w:eastAsia="nl-NL"/>
    </w:rPr>
  </w:style>
  <w:style w:type="character" w:styleId="PlaceholderText">
    <w:name w:val="Placeholder Text"/>
    <w:basedOn w:val="DefaultParagraphFont"/>
    <w:uiPriority w:val="99"/>
    <w:semiHidden/>
    <w:rsid w:val="00717B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81758">
      <w:bodyDiv w:val="1"/>
      <w:marLeft w:val="0"/>
      <w:marRight w:val="0"/>
      <w:marTop w:val="0"/>
      <w:marBottom w:val="0"/>
      <w:divBdr>
        <w:top w:val="none" w:sz="0" w:space="0" w:color="auto"/>
        <w:left w:val="none" w:sz="0" w:space="0" w:color="auto"/>
        <w:bottom w:val="none" w:sz="0" w:space="0" w:color="auto"/>
        <w:right w:val="none" w:sz="0" w:space="0" w:color="auto"/>
      </w:divBdr>
    </w:div>
    <w:div w:id="119803587">
      <w:bodyDiv w:val="1"/>
      <w:marLeft w:val="0"/>
      <w:marRight w:val="0"/>
      <w:marTop w:val="0"/>
      <w:marBottom w:val="0"/>
      <w:divBdr>
        <w:top w:val="none" w:sz="0" w:space="0" w:color="auto"/>
        <w:left w:val="none" w:sz="0" w:space="0" w:color="auto"/>
        <w:bottom w:val="none" w:sz="0" w:space="0" w:color="auto"/>
        <w:right w:val="none" w:sz="0" w:space="0" w:color="auto"/>
      </w:divBdr>
      <w:divsChild>
        <w:div w:id="412319610">
          <w:marLeft w:val="0"/>
          <w:marRight w:val="0"/>
          <w:marTop w:val="0"/>
          <w:marBottom w:val="0"/>
          <w:divBdr>
            <w:top w:val="none" w:sz="0" w:space="0" w:color="auto"/>
            <w:left w:val="none" w:sz="0" w:space="0" w:color="auto"/>
            <w:bottom w:val="none" w:sz="0" w:space="0" w:color="auto"/>
            <w:right w:val="none" w:sz="0" w:space="0" w:color="auto"/>
          </w:divBdr>
          <w:divsChild>
            <w:div w:id="905258094">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37983310">
      <w:bodyDiv w:val="1"/>
      <w:marLeft w:val="0"/>
      <w:marRight w:val="0"/>
      <w:marTop w:val="0"/>
      <w:marBottom w:val="0"/>
      <w:divBdr>
        <w:top w:val="none" w:sz="0" w:space="0" w:color="auto"/>
        <w:left w:val="none" w:sz="0" w:space="0" w:color="auto"/>
        <w:bottom w:val="none" w:sz="0" w:space="0" w:color="auto"/>
        <w:right w:val="none" w:sz="0" w:space="0" w:color="auto"/>
      </w:divBdr>
    </w:div>
    <w:div w:id="161463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omdbapi.com/"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hyperlink" Target="http://www.pulse.nl"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info@pulse.nl" TargetMode="External"/><Relationship Id="rId14" Type="http://schemas.openxmlformats.org/officeDocument/2006/relationships/image" Target="media/image4.png"/><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footer3.xml.rels><?xml version="1.0" encoding="UTF-8" standalone="yes"?>
<Relationships xmlns="http://schemas.openxmlformats.org/package/2006/relationships"><Relationship Id="rId3" Type="http://schemas.openxmlformats.org/officeDocument/2006/relationships/hyperlink" Target="http://www.pulse.nl" TargetMode="External"/><Relationship Id="rId2" Type="http://schemas.openxmlformats.org/officeDocument/2006/relationships/hyperlink" Target="mailto:info@pulse.nl" TargetMode="External"/><Relationship Id="rId1" Type="http://schemas.openxmlformats.org/officeDocument/2006/relationships/image" Target="media/image8.jpeg"/><Relationship Id="rId5" Type="http://schemas.openxmlformats.org/officeDocument/2006/relationships/hyperlink" Target="http://www.pulse.nl" TargetMode="External"/><Relationship Id="rId4" Type="http://schemas.openxmlformats.org/officeDocument/2006/relationships/hyperlink" Target="mailto:info@pulse.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pg.local\dfs\PBS_Huisstijl\Templates_algemeen\Word_Pulse_template_rapport_nieuw.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3A58BD1C164EE18C60D6F42672539F"/>
        <w:category>
          <w:name w:val="General"/>
          <w:gallery w:val="placeholder"/>
        </w:category>
        <w:types>
          <w:type w:val="bbPlcHdr"/>
        </w:types>
        <w:behaviors>
          <w:behavior w:val="content"/>
        </w:behaviors>
        <w:guid w:val="{92A1A608-9794-4132-8693-FB6E0C94CDB2}"/>
      </w:docPartPr>
      <w:docPartBody>
        <w:p w:rsidR="00D678E7" w:rsidRDefault="00AA5B39">
          <w:pPr>
            <w:pStyle w:val="743A58BD1C164EE18C60D6F42672539F"/>
          </w:pPr>
          <w:r w:rsidRPr="00C3017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TCFranklinGothicStd-Book">
    <w:altName w:val="ITC Franklin Gothic Std Book"/>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ITC Franklin Gothic Std Book">
    <w:panose1 w:val="00000000000000000000"/>
    <w:charset w:val="00"/>
    <w:family w:val="swiss"/>
    <w:notTrueType/>
    <w:pitch w:val="variable"/>
    <w:sig w:usb0="800000AF" w:usb1="4000204A" w:usb2="00000000" w:usb3="00000000" w:csb0="00000001" w:csb1="00000000"/>
  </w:font>
  <w:font w:name="ITCFranklinGothicStd-Me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B39"/>
    <w:rsid w:val="008626FD"/>
    <w:rsid w:val="00AA5B39"/>
    <w:rsid w:val="00D678E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43A58BD1C164EE18C60D6F42672539F">
    <w:name w:val="743A58BD1C164EE18C60D6F4267253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Pulse2016">
      <a:dk1>
        <a:srgbClr val="000000"/>
      </a:dk1>
      <a:lt1>
        <a:srgbClr val="FFFFFF"/>
      </a:lt1>
      <a:dk2>
        <a:srgbClr val="848484"/>
      </a:dk2>
      <a:lt2>
        <a:srgbClr val="FFD500"/>
      </a:lt2>
      <a:accent1>
        <a:srgbClr val="FF0000"/>
      </a:accent1>
      <a:accent2>
        <a:srgbClr val="FF8000"/>
      </a:accent2>
      <a:accent3>
        <a:srgbClr val="330033"/>
      </a:accent3>
      <a:accent4>
        <a:srgbClr val="FF0066"/>
      </a:accent4>
      <a:accent5>
        <a:srgbClr val="00A551"/>
      </a:accent5>
      <a:accent6>
        <a:srgbClr val="0066CC"/>
      </a:accent6>
      <a:hlink>
        <a:srgbClr val="0000FF"/>
      </a:hlink>
      <a:folHlink>
        <a:srgbClr val="800080"/>
      </a:folHlink>
    </a:clrScheme>
    <a:fontScheme name="Segoe">
      <a:majorFont>
        <a:latin typeface="Segoe UI"/>
        <a:ea typeface=""/>
        <a:cs typeface=""/>
      </a:majorFont>
      <a:minorFont>
        <a:latin typeface="Segoe U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F8900-5AF6-408A-80BE-E8D6D103B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Word_Pulse_template_rapport_nieuw.dotx</Template>
  <TotalTime>286</TotalTime>
  <Pages>1</Pages>
  <Words>733</Words>
  <Characters>4036</Characters>
  <Application>Microsoft Office Word</Application>
  <DocSecurity>0</DocSecurity>
  <Lines>33</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Wijnen</dc:creator>
  <cp:lastModifiedBy>John Wijnen</cp:lastModifiedBy>
  <cp:revision>5</cp:revision>
  <cp:lastPrinted>2016-02-16T09:48:00Z</cp:lastPrinted>
  <dcterms:created xsi:type="dcterms:W3CDTF">2017-05-19T07:59:00Z</dcterms:created>
  <dcterms:modified xsi:type="dcterms:W3CDTF">2017-05-19T13:05:00Z</dcterms:modified>
</cp:coreProperties>
</file>