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ABD" w:rsidRDefault="00363AE6" w:rsidP="003C37DD">
      <w:pPr>
        <w:pStyle w:val="0211Subkop"/>
        <w:numPr>
          <w:ilvl w:val="0"/>
          <w:numId w:val="0"/>
        </w:numPr>
      </w:pPr>
      <w:bookmarkStart w:id="0" w:name="_Toc362271051"/>
      <w:bookmarkStart w:id="1" w:name="_Toc365902845"/>
      <w:bookmarkStart w:id="2" w:name="_Toc368048019"/>
      <w:bookmarkStart w:id="3" w:name="_Toc388886916"/>
      <w:bookmarkStart w:id="4" w:name="_Toc443381627"/>
      <w:bookmarkStart w:id="5" w:name="_Toc443381750"/>
      <w:bookmarkStart w:id="6" w:name="_Toc443382311"/>
      <w:bookmarkStart w:id="7" w:name="_Toc443382349"/>
      <w:bookmarkStart w:id="8" w:name="_Toc443382359"/>
      <w:bookmarkStart w:id="9" w:name="_Toc483220198"/>
      <w:bookmarkStart w:id="10" w:name="_Toc483221787"/>
      <w:r>
        <w:rPr>
          <w:noProof/>
          <w:lang w:eastAsia="nl-NL"/>
        </w:rPr>
        <w:drawing>
          <wp:anchor distT="0" distB="0" distL="114300" distR="114300" simplePos="0" relativeHeight="251670528" behindDoc="0" locked="0" layoutInCell="1" allowOverlap="1" wp14:anchorId="2FB12D8F" wp14:editId="3B2D91A7">
            <wp:simplePos x="0" y="0"/>
            <wp:positionH relativeFrom="column">
              <wp:posOffset>-941070</wp:posOffset>
            </wp:positionH>
            <wp:positionV relativeFrom="paragraph">
              <wp:posOffset>-1376045</wp:posOffset>
            </wp:positionV>
            <wp:extent cx="7572375" cy="538099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43304821_geel.jpg"/>
                    <pic:cNvPicPr/>
                  </pic:nvPicPr>
                  <pic:blipFill rotWithShape="1">
                    <a:blip r:embed="rId8" cstate="screen">
                      <a:extLst>
                        <a:ext uri="{28A0092B-C50C-407E-A947-70E740481C1C}">
                          <a14:useLocalDpi xmlns:a14="http://schemas.microsoft.com/office/drawing/2010/main" val="0"/>
                        </a:ext>
                      </a:extLst>
                    </a:blip>
                    <a:srcRect/>
                    <a:stretch/>
                  </pic:blipFill>
                  <pic:spPr bwMode="auto">
                    <a:xfrm>
                      <a:off x="0" y="0"/>
                      <a:ext cx="7572375" cy="5380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bookmarkEnd w:id="6"/>
      <w:bookmarkEnd w:id="7"/>
      <w:bookmarkEnd w:id="8"/>
      <w:bookmarkEnd w:id="9"/>
      <w:bookmarkEnd w:id="10"/>
    </w:p>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Default="00A56ABD" w:rsidP="00A56ABD"/>
    <w:p w:rsidR="00993FAC" w:rsidRDefault="00993FAC" w:rsidP="00A56ABD"/>
    <w:p w:rsidR="00993FAC" w:rsidRDefault="00993FAC" w:rsidP="00A56ABD"/>
    <w:p w:rsidR="00993FAC" w:rsidRPr="00A56ABD" w:rsidRDefault="00993FAC" w:rsidP="00A56ABD"/>
    <w:p w:rsidR="00A56ABD" w:rsidRDefault="00A56ABD" w:rsidP="00A56ABD"/>
    <w:p w:rsidR="00993FAC" w:rsidRDefault="00993FAC" w:rsidP="00A56ABD"/>
    <w:p w:rsidR="00993FAC" w:rsidRDefault="00993FAC" w:rsidP="00A56ABD"/>
    <w:p w:rsidR="00993FAC" w:rsidRDefault="00993FAC" w:rsidP="00A56ABD"/>
    <w:p w:rsidR="00993FAC" w:rsidRDefault="00993FAC" w:rsidP="00A56ABD"/>
    <w:p w:rsidR="00993FAC" w:rsidRPr="00A56ABD" w:rsidRDefault="00993FAC" w:rsidP="00A56ABD"/>
    <w:p w:rsidR="00A56ABD" w:rsidRPr="00A56ABD" w:rsidRDefault="00A56ABD" w:rsidP="00A56ABD"/>
    <w:p w:rsidR="00993FAC" w:rsidRDefault="00993FAC" w:rsidP="00A56ABD"/>
    <w:p w:rsidR="00A56ABD" w:rsidRPr="00A56ABD" w:rsidRDefault="00692C2A" w:rsidP="00A56ABD">
      <w:r w:rsidRPr="006C6055">
        <w:rPr>
          <w:noProof/>
          <w:lang w:eastAsia="nl-NL"/>
        </w:rPr>
        <mc:AlternateContent>
          <mc:Choice Requires="wps">
            <w:drawing>
              <wp:anchor distT="0" distB="0" distL="114300" distR="114300" simplePos="0" relativeHeight="251664384" behindDoc="0" locked="0" layoutInCell="1" allowOverlap="1" wp14:anchorId="5E39912D" wp14:editId="61835F8F">
                <wp:simplePos x="0" y="0"/>
                <wp:positionH relativeFrom="column">
                  <wp:posOffset>-221311</wp:posOffset>
                </wp:positionH>
                <wp:positionV relativeFrom="paragraph">
                  <wp:posOffset>187534</wp:posOffset>
                </wp:positionV>
                <wp:extent cx="5081905" cy="1252498"/>
                <wp:effectExtent l="0" t="0" r="0" b="508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1905" cy="1252498"/>
                        </a:xfrm>
                        <a:prstGeom prst="rect">
                          <a:avLst/>
                        </a:prstGeom>
                        <a:noFill/>
                        <a:ln w="9525">
                          <a:noFill/>
                          <a:miter lim="800000"/>
                          <a:headEnd/>
                          <a:tailEnd/>
                        </a:ln>
                      </wps:spPr>
                      <wps:txbx>
                        <w:txbxContent>
                          <w:p w:rsidR="00516DDF" w:rsidRPr="00516DDF" w:rsidRDefault="00516DDF" w:rsidP="001E5702">
                            <w:pPr>
                              <w:pStyle w:val="00HeaderCover"/>
                              <w:rPr>
                                <w:color w:val="auto"/>
                                <w:lang w:val="en-GB"/>
                              </w:rPr>
                            </w:pPr>
                            <w:r w:rsidRPr="00516DDF">
                              <w:rPr>
                                <w:color w:val="auto"/>
                                <w:lang w:val="en-GB"/>
                              </w:rPr>
                              <w:t xml:space="preserve">Dynamics AX </w:t>
                            </w:r>
                          </w:p>
                          <w:p w:rsidR="001E5702" w:rsidRPr="00516DDF" w:rsidRDefault="00516DDF" w:rsidP="001E5702">
                            <w:pPr>
                              <w:pStyle w:val="00HeaderCover"/>
                              <w:rPr>
                                <w:color w:val="auto"/>
                                <w:lang w:val="en-GB"/>
                              </w:rPr>
                            </w:pPr>
                            <w:r w:rsidRPr="00516DDF">
                              <w:rPr>
                                <w:color w:val="auto"/>
                                <w:lang w:val="en-GB"/>
                              </w:rPr>
                              <w:t>Movie Rental Solution</w:t>
                            </w:r>
                          </w:p>
                          <w:p w:rsidR="006C6055" w:rsidRPr="00516DDF" w:rsidRDefault="006C6055" w:rsidP="00165BBC">
                            <w:pPr>
                              <w:pStyle w:val="00HeaderCover"/>
                              <w:rPr>
                                <w:color w:val="auto"/>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39912D" id="_x0000_t202" coordsize="21600,21600" o:spt="202" path="m,l,21600r21600,l21600,xe">
                <v:stroke joinstyle="miter"/>
                <v:path gradientshapeok="t" o:connecttype="rect"/>
              </v:shapetype>
              <v:shape id="Tekstvak 2" o:spid="_x0000_s1026" type="#_x0000_t202" style="position:absolute;left:0;text-align:left;margin-left:-17.45pt;margin-top:14.75pt;width:400.15pt;height:9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" filled="f" stroked="f">
                <v:textbox>
                  <w:txbxContent>
                    <w:p w:rsidR="00516DDF" w:rsidRPr="00516DDF" w:rsidRDefault="00516DDF" w:rsidP="001E5702">
                      <w:pPr>
                        <w:pStyle w:val="00HeaderCover"/>
                        <w:rPr>
                          <w:color w:val="auto"/>
                          <w:lang w:val="en-GB"/>
                        </w:rPr>
                      </w:pPr>
                      <w:r w:rsidRPr="00516DDF">
                        <w:rPr>
                          <w:color w:val="auto"/>
                          <w:lang w:val="en-GB"/>
                        </w:rPr>
                        <w:t xml:space="preserve">Dynamics AX </w:t>
                      </w:r>
                    </w:p>
                    <w:p w:rsidR="001E5702" w:rsidRPr="00516DDF" w:rsidRDefault="00516DDF" w:rsidP="001E5702">
                      <w:pPr>
                        <w:pStyle w:val="00HeaderCover"/>
                        <w:rPr>
                          <w:color w:val="auto"/>
                          <w:lang w:val="en-GB"/>
                        </w:rPr>
                      </w:pPr>
                      <w:r w:rsidRPr="00516DDF">
                        <w:rPr>
                          <w:color w:val="auto"/>
                          <w:lang w:val="en-GB"/>
                        </w:rPr>
                        <w:t>Movie Rental Solution</w:t>
                      </w:r>
                    </w:p>
                    <w:p w:rsidR="006C6055" w:rsidRPr="00516DDF" w:rsidRDefault="006C6055" w:rsidP="00165BBC">
                      <w:pPr>
                        <w:pStyle w:val="00HeaderCover"/>
                        <w:rPr>
                          <w:color w:val="auto"/>
                          <w:lang w:val="en-GB"/>
                        </w:rPr>
                      </w:pPr>
                    </w:p>
                  </w:txbxContent>
                </v:textbox>
              </v:shape>
            </w:pict>
          </mc:Fallback>
        </mc:AlternateContent>
      </w:r>
    </w:p>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Default="00717B5F" w:rsidP="00A56ABD">
      <w:r w:rsidRPr="00DF5DBE">
        <w:rPr>
          <w:noProof/>
          <w:lang w:eastAsia="nl-NL"/>
        </w:rPr>
        <mc:AlternateContent>
          <mc:Choice Requires="wps">
            <w:drawing>
              <wp:anchor distT="0" distB="0" distL="114300" distR="114300" simplePos="0" relativeHeight="251661312" behindDoc="0" locked="0" layoutInCell="1" allowOverlap="1" wp14:anchorId="07F5E697" wp14:editId="7F9BE912">
                <wp:simplePos x="0" y="0"/>
                <wp:positionH relativeFrom="column">
                  <wp:posOffset>-219710</wp:posOffset>
                </wp:positionH>
                <wp:positionV relativeFrom="paragraph">
                  <wp:posOffset>219710</wp:posOffset>
                </wp:positionV>
                <wp:extent cx="5060315" cy="608330"/>
                <wp:effectExtent l="0" t="0" r="0" b="0"/>
                <wp:wrapNone/>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608330"/>
                        </a:xfrm>
                        <a:prstGeom prst="rect">
                          <a:avLst/>
                        </a:prstGeom>
                        <a:noFill/>
                        <a:ln w="9525">
                          <a:noFill/>
                          <a:miter lim="800000"/>
                          <a:headEnd/>
                          <a:tailEnd/>
                        </a:ln>
                      </wps:spPr>
                      <wps:txbx>
                        <w:txbxContent>
                          <w:p w:rsidR="00077B15" w:rsidRPr="00DD39DA" w:rsidRDefault="00077B15" w:rsidP="00077B15">
                            <w:pPr>
                              <w:pStyle w:val="00Ondertitel1"/>
                              <w:rPr>
                                <w:color w:val="auto"/>
                              </w:rPr>
                            </w:pPr>
                          </w:p>
                          <w:p w:rsidR="00077B15" w:rsidRPr="00DD39DA" w:rsidRDefault="00077B15" w:rsidP="00077B15">
                            <w:pPr>
                              <w:pStyle w:val="00Ondertitel1"/>
                              <w:rPr>
                                <w:color w:val="auto"/>
                              </w:rPr>
                            </w:pPr>
                          </w:p>
                          <w:sdt>
                            <w:sdtPr>
                              <w:rPr>
                                <w:color w:val="auto"/>
                                <w:lang w:val="en-GB"/>
                              </w:rPr>
                              <w:id w:val="244857760"/>
                              <w:placeholder>
                                <w:docPart w:val="743A58BD1C164EE18C60D6F42672539F"/>
                              </w:placeholder>
                            </w:sdtPr>
                            <w:sdtEndPr/>
                            <w:sdtContent>
                              <w:p w:rsidR="0026296C" w:rsidRPr="00DD39DA" w:rsidRDefault="001E5702" w:rsidP="004F65FF">
                                <w:pPr>
                                  <w:pStyle w:val="00Ondertitel1"/>
                                  <w:rPr>
                                    <w:color w:val="auto"/>
                                    <w:lang w:val="en-GB"/>
                                  </w:rPr>
                                </w:pPr>
                                <w:proofErr w:type="spellStart"/>
                                <w:r w:rsidRPr="00DD39DA">
                                  <w:rPr>
                                    <w:color w:val="auto"/>
                                    <w:lang w:val="en-GB"/>
                                  </w:rPr>
                                  <w:t>Versie</w:t>
                                </w:r>
                                <w:proofErr w:type="spellEnd"/>
                                <w:r w:rsidRPr="00DD39DA">
                                  <w:rPr>
                                    <w:color w:val="auto"/>
                                    <w:lang w:val="en-GB"/>
                                  </w:rPr>
                                  <w:t xml:space="preserve">: </w:t>
                                </w:r>
                                <w:r w:rsidR="00921A0A" w:rsidRPr="00DD39DA">
                                  <w:rPr>
                                    <w:color w:val="auto"/>
                                    <w:lang w:val="en-GB"/>
                                  </w:rPr>
                                  <w:fldChar w:fldCharType="begin"/>
                                </w:r>
                                <w:r w:rsidR="00921A0A" w:rsidRPr="00DD39DA">
                                  <w:rPr>
                                    <w:color w:val="auto"/>
                                  </w:rPr>
                                  <w:instrText xml:space="preserve"> TIME \@ "d MMMM yyyy" </w:instrText>
                                </w:r>
                                <w:r w:rsidR="00921A0A" w:rsidRPr="00DD39DA">
                                  <w:rPr>
                                    <w:color w:val="auto"/>
                                    <w:lang w:val="en-GB"/>
                                  </w:rPr>
                                  <w:fldChar w:fldCharType="separate"/>
                                </w:r>
                                <w:r w:rsidR="00762B40">
                                  <w:rPr>
                                    <w:noProof/>
                                    <w:color w:val="auto"/>
                                  </w:rPr>
                                  <w:t>22 mei 2017</w:t>
                                </w:r>
                                <w:r w:rsidR="00921A0A" w:rsidRPr="00DD39DA">
                                  <w:rPr>
                                    <w:color w:val="auto"/>
                                    <w:lang w:val="en-GB"/>
                                  </w:rPr>
                                  <w:fldChar w:fldCharType="end"/>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F5E697" id="_x0000_t202" coordsize="21600,21600" o:spt="202" path="m,l,21600r21600,l21600,xe">
                <v:stroke joinstyle="miter"/>
                <v:path gradientshapeok="t" o:connecttype="rect"/>
              </v:shapetype>
              <v:shape id="_x0000_s1027" type="#_x0000_t202" style="position:absolute;left:0;text-align:left;margin-left:-17.3pt;margin-top:17.3pt;width:398.45pt;height:47.9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" filled="f" stroked="f">
                <v:textbox style="mso-fit-shape-to-text:t">
                  <w:txbxContent>
                    <w:p w:rsidR="00077B15" w:rsidRPr="00DD39DA" w:rsidRDefault="00077B15" w:rsidP="00077B15">
                      <w:pPr>
                        <w:pStyle w:val="00Ondertitel1"/>
                        <w:rPr>
                          <w:color w:val="auto"/>
                        </w:rPr>
                      </w:pPr>
                    </w:p>
                    <w:p w:rsidR="00077B15" w:rsidRPr="00DD39DA" w:rsidRDefault="00077B15" w:rsidP="00077B15">
                      <w:pPr>
                        <w:pStyle w:val="00Ondertitel1"/>
                        <w:rPr>
                          <w:color w:val="auto"/>
                        </w:rPr>
                      </w:pPr>
                    </w:p>
                    <w:sdt>
                      <w:sdtPr>
                        <w:rPr>
                          <w:color w:val="auto"/>
                          <w:lang w:val="en-GB"/>
                        </w:rPr>
                        <w:id w:val="244857760"/>
                        <w:placeholder>
                          <w:docPart w:val="743A58BD1C164EE18C60D6F42672539F"/>
                        </w:placeholder>
                      </w:sdtPr>
                      <w:sdtEndPr/>
                      <w:sdtContent>
                        <w:p w:rsidR="0026296C" w:rsidRPr="00DD39DA" w:rsidRDefault="001E5702" w:rsidP="004F65FF">
                          <w:pPr>
                            <w:pStyle w:val="00Ondertitel1"/>
                            <w:rPr>
                              <w:color w:val="auto"/>
                              <w:lang w:val="en-GB"/>
                            </w:rPr>
                          </w:pPr>
                          <w:proofErr w:type="spellStart"/>
                          <w:r w:rsidRPr="00DD39DA">
                            <w:rPr>
                              <w:color w:val="auto"/>
                              <w:lang w:val="en-GB"/>
                            </w:rPr>
                            <w:t>Versie</w:t>
                          </w:r>
                          <w:proofErr w:type="spellEnd"/>
                          <w:r w:rsidRPr="00DD39DA">
                            <w:rPr>
                              <w:color w:val="auto"/>
                              <w:lang w:val="en-GB"/>
                            </w:rPr>
                            <w:t xml:space="preserve">: </w:t>
                          </w:r>
                          <w:r w:rsidR="00921A0A" w:rsidRPr="00DD39DA">
                            <w:rPr>
                              <w:color w:val="auto"/>
                              <w:lang w:val="en-GB"/>
                            </w:rPr>
                            <w:fldChar w:fldCharType="begin"/>
                          </w:r>
                          <w:r w:rsidR="00921A0A" w:rsidRPr="00DD39DA">
                            <w:rPr>
                              <w:color w:val="auto"/>
                            </w:rPr>
                            <w:instrText xml:space="preserve"> TIME \@ "d MMMM yyyy" </w:instrText>
                          </w:r>
                          <w:r w:rsidR="00921A0A" w:rsidRPr="00DD39DA">
                            <w:rPr>
                              <w:color w:val="auto"/>
                              <w:lang w:val="en-GB"/>
                            </w:rPr>
                            <w:fldChar w:fldCharType="separate"/>
                          </w:r>
                          <w:r w:rsidR="00762B40">
                            <w:rPr>
                              <w:noProof/>
                              <w:color w:val="auto"/>
                            </w:rPr>
                            <w:t>22 mei 2017</w:t>
                          </w:r>
                          <w:r w:rsidR="00921A0A" w:rsidRPr="00DD39DA">
                            <w:rPr>
                              <w:color w:val="auto"/>
                              <w:lang w:val="en-GB"/>
                            </w:rPr>
                            <w:fldChar w:fldCharType="end"/>
                          </w:r>
                        </w:p>
                      </w:sdtContent>
                    </w:sdt>
                  </w:txbxContent>
                </v:textbox>
              </v:shape>
            </w:pict>
          </mc:Fallback>
        </mc:AlternateContent>
      </w:r>
    </w:p>
    <w:p w:rsidR="00A56ABD" w:rsidRPr="00A56ABD" w:rsidRDefault="00A56ABD" w:rsidP="00A56ABD"/>
    <w:p w:rsidR="00A56ABD" w:rsidRPr="00A56ABD" w:rsidRDefault="00A56ABD" w:rsidP="00A56ABD"/>
    <w:p w:rsidR="00A56ABD" w:rsidRDefault="00A56ABD" w:rsidP="00A56ABD">
      <w:pPr>
        <w:tabs>
          <w:tab w:val="left" w:pos="7968"/>
        </w:tabs>
      </w:pPr>
      <w:r>
        <w:tab/>
      </w:r>
    </w:p>
    <w:p w:rsidR="009E3F6D" w:rsidRDefault="009E3F6D" w:rsidP="00A56ABD"/>
    <w:p w:rsidR="00BE467A" w:rsidRPr="006A1A25" w:rsidRDefault="00211C01" w:rsidP="0015771C">
      <w:pPr>
        <w:pStyle w:val="11Adresgegevens"/>
        <w:rPr>
          <w:lang w:val="nl-NL"/>
        </w:rPr>
      </w:pPr>
      <w:r w:rsidRPr="006A1A25">
        <w:rPr>
          <w:lang w:val="nl-NL"/>
        </w:rPr>
        <w:tab/>
      </w:r>
      <w:r w:rsidRPr="006A1A25">
        <w:rPr>
          <w:lang w:val="nl-NL"/>
        </w:rPr>
        <w:tab/>
      </w:r>
      <w:r w:rsidRPr="006A1A25">
        <w:rPr>
          <w:lang w:val="nl-NL"/>
        </w:rPr>
        <w:tab/>
      </w:r>
      <w:r w:rsidRPr="006A1A25">
        <w:rPr>
          <w:lang w:val="nl-NL"/>
        </w:rPr>
        <w:tab/>
      </w:r>
      <w:r w:rsidRPr="006A1A25">
        <w:rPr>
          <w:lang w:val="nl-NL"/>
        </w:rPr>
        <w:tab/>
      </w:r>
      <w:r w:rsidRPr="006A1A25">
        <w:rPr>
          <w:lang w:val="nl-NL"/>
        </w:rPr>
        <w:tab/>
      </w:r>
      <w:r w:rsidRPr="006A1A25">
        <w:rPr>
          <w:lang w:val="nl-NL"/>
        </w:rPr>
        <w:tab/>
      </w:r>
    </w:p>
    <w:p w:rsidR="00BE467A" w:rsidRPr="006A1A25" w:rsidRDefault="00BE467A" w:rsidP="0015771C">
      <w:pPr>
        <w:pStyle w:val="11Adresgegevens"/>
        <w:rPr>
          <w:lang w:val="nl-NL"/>
        </w:rPr>
      </w:pPr>
    </w:p>
    <w:p w:rsidR="00AE6B2B" w:rsidRDefault="00AE6B2B">
      <w:pPr>
        <w:rPr>
          <w:rFonts w:ascii="Franklin Gothic Book" w:hAnsi="Franklin Gothic Book" w:cs="ITCFranklinGothicStd-Med"/>
          <w:b/>
          <w:bCs/>
          <w:sz w:val="40"/>
          <w:szCs w:val="40"/>
        </w:rPr>
      </w:pPr>
      <w:bookmarkStart w:id="11" w:name="_Toc359940145"/>
      <w:bookmarkStart w:id="12" w:name="_Toc359940240"/>
      <w:bookmarkStart w:id="13" w:name="_Toc359940496"/>
      <w:bookmarkStart w:id="14" w:name="_Toc359947097"/>
      <w:bookmarkStart w:id="15" w:name="_Toc359947672"/>
      <w:bookmarkStart w:id="16" w:name="_Toc359948442"/>
      <w:bookmarkStart w:id="17" w:name="_Toc359948676"/>
      <w:bookmarkStart w:id="18" w:name="_Toc359948689"/>
      <w:bookmarkStart w:id="19" w:name="_Toc361224869"/>
      <w:bookmarkStart w:id="20" w:name="_Toc362271052"/>
      <w:bookmarkStart w:id="21" w:name="_Toc365902846"/>
      <w:r>
        <w:br w:type="page"/>
      </w:r>
    </w:p>
    <w:p w:rsidR="0015247E" w:rsidRDefault="0015247E" w:rsidP="0015247E">
      <w:pPr>
        <w:pStyle w:val="11Adresgegevens"/>
        <w:rPr>
          <w:lang w:val="nl-NL"/>
        </w:rPr>
      </w:pPr>
      <w:bookmarkStart w:id="22" w:name="_Toc368048020"/>
      <w:bookmarkStart w:id="23" w:name="_Toc388886917"/>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Pr="00C708D0" w:rsidRDefault="0015247E" w:rsidP="0015247E">
      <w:pPr>
        <w:pStyle w:val="11Adresgegevens"/>
        <w:rPr>
          <w:lang w:val="nl-NL"/>
        </w:rPr>
      </w:pPr>
      <w:r w:rsidRPr="00C708D0">
        <w:rPr>
          <w:lang w:val="nl-NL"/>
        </w:rPr>
        <w:t xml:space="preserve">Copyright © </w:t>
      </w:r>
      <w:r w:rsidRPr="005B193E">
        <w:fldChar w:fldCharType="begin"/>
      </w:r>
      <w:r w:rsidRPr="005B193E">
        <w:instrText xml:space="preserve"> DATE \@ "yyyy" \* MERGEFORMAT </w:instrText>
      </w:r>
      <w:r w:rsidRPr="005B193E">
        <w:fldChar w:fldCharType="separate"/>
      </w:r>
      <w:r w:rsidR="00762B40">
        <w:rPr>
          <w:noProof/>
        </w:rPr>
        <w:t>2017</w:t>
      </w:r>
      <w:r w:rsidRPr="005B193E">
        <w:fldChar w:fldCharType="end"/>
      </w:r>
      <w:r w:rsidRPr="00C708D0">
        <w:rPr>
          <w:lang w:val="nl-NL"/>
        </w:rPr>
        <w:t>, Pulse Business Solutions bv</w:t>
      </w:r>
    </w:p>
    <w:p w:rsidR="0015247E" w:rsidRPr="00C708D0" w:rsidRDefault="0015247E" w:rsidP="0015247E">
      <w:pPr>
        <w:pStyle w:val="11Adresgegevens"/>
        <w:rPr>
          <w:lang w:val="nl-NL"/>
        </w:rPr>
      </w:pPr>
    </w:p>
    <w:p w:rsidR="0015247E" w:rsidRDefault="0015247E" w:rsidP="0015247E">
      <w:pPr>
        <w:pStyle w:val="11Adresgegevens"/>
        <w:rPr>
          <w:lang w:val="nl-NL"/>
        </w:rPr>
      </w:pPr>
      <w:r w:rsidRPr="009C0DED">
        <w:rPr>
          <w:lang w:val="nl-NL"/>
        </w:rPr>
        <w:t>Pulse Business Solutions bv behoudt zich het recht voor om deze publicatie en/of gerela</w:t>
      </w:r>
      <w:r>
        <w:rPr>
          <w:lang w:val="nl-NL"/>
        </w:rPr>
        <w:t>teerde producten op elk gewenst</w:t>
      </w:r>
    </w:p>
    <w:p w:rsidR="0015247E" w:rsidRDefault="0015247E" w:rsidP="0015247E">
      <w:pPr>
        <w:pStyle w:val="11Adresgegevens"/>
        <w:rPr>
          <w:lang w:val="nl-NL"/>
        </w:rPr>
      </w:pPr>
      <w:r w:rsidRPr="009C0DED">
        <w:rPr>
          <w:lang w:val="nl-NL"/>
        </w:rPr>
        <w:t xml:space="preserve">tijdstip zonder kennisgeving te veranderen en/of te verbeteren. Uit deze uitgave vloeit geen verplichting voort, zonder de </w:t>
      </w:r>
    </w:p>
    <w:p w:rsidR="0015247E" w:rsidRDefault="0015247E" w:rsidP="0015247E">
      <w:pPr>
        <w:pStyle w:val="11Adresgegevens"/>
        <w:rPr>
          <w:lang w:val="nl-NL"/>
        </w:rPr>
      </w:pPr>
      <w:r w:rsidRPr="009C0DED">
        <w:rPr>
          <w:lang w:val="nl-NL"/>
        </w:rPr>
        <w:t xml:space="preserve">uitdrukkelijke vermelding hiervan. </w:t>
      </w:r>
    </w:p>
    <w:p w:rsidR="0015247E" w:rsidRDefault="0015247E" w:rsidP="0015247E">
      <w:pPr>
        <w:pStyle w:val="11Adresgegevens"/>
        <w:rPr>
          <w:lang w:val="nl-NL"/>
        </w:rPr>
      </w:pPr>
    </w:p>
    <w:p w:rsidR="0015247E" w:rsidRPr="004E1A37" w:rsidRDefault="0015247E" w:rsidP="0015247E">
      <w:pPr>
        <w:pStyle w:val="11Adresgegevens"/>
        <w:rPr>
          <w:lang w:val="nl-NL" w:eastAsia="en-US"/>
        </w:rPr>
      </w:pPr>
      <w:r w:rsidRPr="004E1A37">
        <w:rPr>
          <w:lang w:val="nl-NL" w:eastAsia="en-US"/>
        </w:rPr>
        <w:t>AXtension</w:t>
      </w:r>
      <w:r w:rsidRPr="004E1A37">
        <w:rPr>
          <w:vertAlign w:val="superscript"/>
          <w:lang w:val="nl-NL" w:eastAsia="en-US"/>
        </w:rPr>
        <w:t>®</w:t>
      </w:r>
      <w:r w:rsidRPr="004E1A37">
        <w:rPr>
          <w:lang w:val="nl-NL" w:eastAsia="en-US"/>
        </w:rPr>
        <w:t xml:space="preserve"> is een geregistreerd handelsmerk van More Dynamics </w:t>
      </w:r>
      <w:proofErr w:type="spellStart"/>
      <w:r w:rsidRPr="004E1A37">
        <w:rPr>
          <w:lang w:val="nl-NL" w:eastAsia="en-US"/>
        </w:rPr>
        <w:t>Licensing</w:t>
      </w:r>
      <w:proofErr w:type="spellEnd"/>
      <w:r w:rsidRPr="004E1A37">
        <w:rPr>
          <w:lang w:val="nl-NL" w:eastAsia="en-US"/>
        </w:rPr>
        <w:t xml:space="preserve"> BV.</w:t>
      </w:r>
    </w:p>
    <w:p w:rsidR="0015247E" w:rsidRDefault="0015247E" w:rsidP="0015247E">
      <w:pPr>
        <w:pStyle w:val="11Adresgegevens"/>
        <w:rPr>
          <w:lang w:val="nl-NL" w:eastAsia="en-US"/>
        </w:rPr>
      </w:pPr>
      <w:r w:rsidRPr="004E1A37">
        <w:rPr>
          <w:lang w:val="nl-NL" w:eastAsia="en-US"/>
        </w:rPr>
        <w:t xml:space="preserve">Microsoft en het Microsoft Dynamics-logo zijn gedeponeerde handelsmerken of handelsmerken van Microsoft Corporation of </w:t>
      </w:r>
    </w:p>
    <w:p w:rsidR="0015247E" w:rsidRDefault="0015247E" w:rsidP="0015247E">
      <w:pPr>
        <w:pStyle w:val="11Adresgegevens"/>
        <w:rPr>
          <w:lang w:val="nl-NL" w:eastAsia="en-US"/>
        </w:rPr>
      </w:pPr>
      <w:r w:rsidRPr="004E1A37">
        <w:rPr>
          <w:lang w:val="nl-NL" w:eastAsia="en-US"/>
        </w:rPr>
        <w:t xml:space="preserve">Microsoft Business Solutions in de Verenigde Staten en / of andere landen. Microsoft Business Solutions is een </w:t>
      </w:r>
    </w:p>
    <w:p w:rsidR="0015247E" w:rsidRPr="004E1A37" w:rsidRDefault="0015247E" w:rsidP="0015247E">
      <w:pPr>
        <w:pStyle w:val="11Adresgegevens"/>
        <w:rPr>
          <w:lang w:val="nl-NL" w:eastAsia="en-US"/>
        </w:rPr>
      </w:pPr>
      <w:r w:rsidRPr="004E1A37">
        <w:rPr>
          <w:lang w:val="nl-NL" w:eastAsia="en-US"/>
        </w:rPr>
        <w:t>dochteronderneming van Microsoft Corporation.</w:t>
      </w:r>
    </w:p>
    <w:p w:rsidR="0015247E" w:rsidRPr="009C0DED" w:rsidRDefault="0015247E" w:rsidP="0015247E">
      <w:pPr>
        <w:pStyle w:val="11Adresgegevens"/>
        <w:rPr>
          <w:lang w:val="nl-NL"/>
        </w:rPr>
      </w:pPr>
    </w:p>
    <w:p w:rsidR="0015247E" w:rsidRDefault="0015247E" w:rsidP="0015247E">
      <w:pPr>
        <w:pStyle w:val="11Adresgegevens"/>
        <w:rPr>
          <w:lang w:val="nl-NL"/>
        </w:rPr>
      </w:pPr>
      <w:r w:rsidRPr="009C0DED">
        <w:rPr>
          <w:lang w:val="nl-NL"/>
        </w:rPr>
        <w:t xml:space="preserve">Niets uit deze uitgave mag </w:t>
      </w:r>
      <w:proofErr w:type="gramStart"/>
      <w:r w:rsidRPr="009C0DED">
        <w:rPr>
          <w:lang w:val="nl-NL"/>
        </w:rPr>
        <w:t>middels</w:t>
      </w:r>
      <w:proofErr w:type="gramEnd"/>
      <w:r w:rsidRPr="009C0DED">
        <w:rPr>
          <w:lang w:val="nl-NL"/>
        </w:rPr>
        <w:t xml:space="preserve"> fotokopie, microfilm of op welke andere vorm van reproductie verveelvoudigd worden </w:t>
      </w:r>
    </w:p>
    <w:p w:rsidR="0015247E" w:rsidRPr="009C0DED" w:rsidRDefault="0015247E" w:rsidP="0015247E">
      <w:pPr>
        <w:pStyle w:val="11Adresgegevens"/>
        <w:rPr>
          <w:lang w:val="nl-NL"/>
        </w:rPr>
      </w:pPr>
      <w:r w:rsidRPr="009C0DED">
        <w:rPr>
          <w:lang w:val="nl-NL"/>
        </w:rPr>
        <w:t>zonder de uitdrukkelijke schriftelijke toestemming van:</w:t>
      </w:r>
    </w:p>
    <w:p w:rsidR="0015247E" w:rsidRPr="009C0DED" w:rsidRDefault="0015247E" w:rsidP="0015247E">
      <w:pPr>
        <w:pStyle w:val="11Adresgegevens"/>
        <w:rPr>
          <w:lang w:val="nl-NL"/>
        </w:rPr>
      </w:pPr>
    </w:p>
    <w:p w:rsidR="0015247E" w:rsidRPr="00950529" w:rsidRDefault="0015247E" w:rsidP="0015247E">
      <w:pPr>
        <w:pStyle w:val="11Adresgegevens"/>
        <w:tabs>
          <w:tab w:val="left" w:pos="1418"/>
        </w:tabs>
      </w:pPr>
      <w:r w:rsidRPr="00950529">
        <w:t xml:space="preserve">Pulse Business Solutions </w:t>
      </w:r>
      <w:proofErr w:type="spellStart"/>
      <w:proofErr w:type="gramStart"/>
      <w:r w:rsidRPr="00950529">
        <w:t>bv</w:t>
      </w:r>
      <w:proofErr w:type="spellEnd"/>
      <w:proofErr w:type="gramEnd"/>
    </w:p>
    <w:p w:rsidR="0015247E" w:rsidRPr="00950529" w:rsidRDefault="0015247E" w:rsidP="0015247E">
      <w:pPr>
        <w:pStyle w:val="11Adresgegevens"/>
        <w:spacing w:line="100" w:lineRule="exact"/>
      </w:pPr>
    </w:p>
    <w:p w:rsidR="0015247E" w:rsidRPr="00950529" w:rsidRDefault="0015247E" w:rsidP="0015247E">
      <w:pPr>
        <w:pStyle w:val="11Adresgegevens"/>
      </w:pPr>
      <w:r w:rsidRPr="00950529">
        <w:t>Main office</w:t>
      </w:r>
    </w:p>
    <w:p w:rsidR="0015247E" w:rsidRPr="00950529" w:rsidRDefault="0015247E" w:rsidP="0015247E">
      <w:pPr>
        <w:pStyle w:val="11Adresgegevens"/>
        <w:rPr>
          <w:lang w:val="nl-NL"/>
        </w:rPr>
      </w:pPr>
      <w:r w:rsidRPr="00950529">
        <w:rPr>
          <w:lang w:val="nl-NL"/>
        </w:rPr>
        <w:t xml:space="preserve">Noorderpoort 21 </w:t>
      </w:r>
    </w:p>
    <w:p w:rsidR="0015247E" w:rsidRPr="00950529" w:rsidRDefault="0015247E" w:rsidP="0015247E">
      <w:pPr>
        <w:pStyle w:val="11Adresgegevens"/>
        <w:rPr>
          <w:lang w:val="nl-NL"/>
        </w:rPr>
      </w:pPr>
      <w:r w:rsidRPr="00950529">
        <w:rPr>
          <w:lang w:val="nl-NL"/>
        </w:rPr>
        <w:t xml:space="preserve">NL-5916 </w:t>
      </w:r>
      <w:proofErr w:type="gramStart"/>
      <w:r w:rsidRPr="00950529">
        <w:rPr>
          <w:lang w:val="nl-NL"/>
        </w:rPr>
        <w:t xml:space="preserve">PJ  </w:t>
      </w:r>
      <w:proofErr w:type="gramEnd"/>
      <w:r w:rsidRPr="00950529">
        <w:rPr>
          <w:lang w:val="nl-NL"/>
        </w:rPr>
        <w:t>Venlo</w:t>
      </w:r>
    </w:p>
    <w:p w:rsidR="0015247E" w:rsidRPr="004557F5" w:rsidRDefault="0015247E" w:rsidP="0015247E">
      <w:pPr>
        <w:pStyle w:val="11Adresgegevens"/>
        <w:spacing w:line="100" w:lineRule="exact"/>
        <w:rPr>
          <w:lang w:val="nl-NL"/>
        </w:rPr>
      </w:pPr>
    </w:p>
    <w:p w:rsidR="0015247E" w:rsidRPr="00950529" w:rsidRDefault="0015247E" w:rsidP="0015247E">
      <w:pPr>
        <w:pStyle w:val="11Adresgegevens"/>
        <w:rPr>
          <w:lang w:val="nl-NL"/>
        </w:rPr>
      </w:pPr>
      <w:r w:rsidRPr="00950529">
        <w:rPr>
          <w:lang w:val="nl-NL"/>
        </w:rPr>
        <w:t>Office Deventer</w:t>
      </w:r>
    </w:p>
    <w:p w:rsidR="0015247E" w:rsidRPr="00950529" w:rsidRDefault="0015247E" w:rsidP="0015247E">
      <w:pPr>
        <w:pStyle w:val="11Adresgegevens"/>
        <w:rPr>
          <w:lang w:val="nl-NL"/>
        </w:rPr>
      </w:pPr>
      <w:proofErr w:type="spellStart"/>
      <w:r w:rsidRPr="00950529">
        <w:rPr>
          <w:lang w:val="nl-NL"/>
        </w:rPr>
        <w:t>Zutphenseweg</w:t>
      </w:r>
      <w:proofErr w:type="spellEnd"/>
      <w:r w:rsidRPr="00950529">
        <w:rPr>
          <w:lang w:val="nl-NL"/>
        </w:rPr>
        <w:t xml:space="preserve"> 29 d3</w:t>
      </w:r>
    </w:p>
    <w:p w:rsidR="0015247E" w:rsidRPr="00950529" w:rsidRDefault="0015247E" w:rsidP="0015247E">
      <w:pPr>
        <w:pStyle w:val="11Adresgegevens"/>
      </w:pPr>
      <w:r w:rsidRPr="00950529">
        <w:t xml:space="preserve">NL-7418 </w:t>
      </w:r>
      <w:proofErr w:type="gramStart"/>
      <w:r w:rsidRPr="00950529">
        <w:t>AH  Deventer</w:t>
      </w:r>
      <w:proofErr w:type="gramEnd"/>
    </w:p>
    <w:p w:rsidR="0015247E" w:rsidRPr="00950529" w:rsidRDefault="0015247E" w:rsidP="0015247E">
      <w:pPr>
        <w:pStyle w:val="11Adresgegevens"/>
        <w:spacing w:line="100" w:lineRule="exact"/>
      </w:pPr>
    </w:p>
    <w:p w:rsidR="0015247E" w:rsidRPr="00950529" w:rsidRDefault="0015247E" w:rsidP="0015247E">
      <w:pPr>
        <w:pStyle w:val="11Adresgegevens"/>
      </w:pPr>
      <w:r w:rsidRPr="00950529">
        <w:t>+31 (0)88 - 424 28 28</w:t>
      </w:r>
    </w:p>
    <w:p w:rsidR="0015247E" w:rsidRPr="0015771C" w:rsidRDefault="00402604" w:rsidP="0015247E">
      <w:pPr>
        <w:pStyle w:val="11Adresgegevens"/>
        <w:rPr>
          <w:szCs w:val="16"/>
        </w:rPr>
      </w:pPr>
      <w:hyperlink r:id="rId9" w:history="1">
        <w:r w:rsidR="0015247E" w:rsidRPr="0015771C">
          <w:rPr>
            <w:szCs w:val="16"/>
          </w:rPr>
          <w:t>info@pulse.nl</w:t>
        </w:r>
      </w:hyperlink>
    </w:p>
    <w:p w:rsidR="0015247E" w:rsidRPr="006A1A25" w:rsidRDefault="00402604" w:rsidP="0015247E">
      <w:pPr>
        <w:pStyle w:val="11Adresgegevens"/>
        <w:rPr>
          <w:lang w:val="de-DE"/>
        </w:rPr>
      </w:pPr>
      <w:hyperlink r:id="rId10" w:history="1">
        <w:r w:rsidR="0015247E" w:rsidRPr="006A1A25">
          <w:rPr>
            <w:lang w:val="de-DE"/>
          </w:rPr>
          <w:t>www.pulse.nl</w:t>
        </w:r>
      </w:hyperlink>
    </w:p>
    <w:p w:rsidR="0015247E" w:rsidRPr="006A1A25" w:rsidRDefault="0015247E" w:rsidP="0015247E">
      <w:pPr>
        <w:pStyle w:val="11Adresgegevens"/>
        <w:rPr>
          <w:lang w:val="de-DE"/>
        </w:rPr>
      </w:pPr>
    </w:p>
    <w:p w:rsidR="0015247E" w:rsidRPr="006A1A25" w:rsidRDefault="0015247E" w:rsidP="0015247E">
      <w:pPr>
        <w:pStyle w:val="11Adresgegevens"/>
        <w:rPr>
          <w:lang w:val="de-DE"/>
        </w:rPr>
      </w:pPr>
    </w:p>
    <w:p w:rsidR="0015247E" w:rsidRPr="006A1A25" w:rsidRDefault="0015247E" w:rsidP="0015247E">
      <w:pPr>
        <w:pStyle w:val="11Adresgegevens"/>
        <w:rPr>
          <w:lang w:val="de-DE"/>
        </w:rPr>
      </w:pPr>
    </w:p>
    <w:p w:rsidR="0015247E" w:rsidRPr="006A1A25" w:rsidRDefault="0015247E" w:rsidP="0015247E">
      <w:pPr>
        <w:pStyle w:val="11Adresgegevens"/>
        <w:rPr>
          <w:lang w:val="de-DE"/>
        </w:rPr>
      </w:pPr>
      <w:r w:rsidRPr="006A1A25">
        <w:rPr>
          <w:lang w:val="de-DE"/>
        </w:rPr>
        <w:t>Bankrelatie</w:t>
      </w:r>
      <w:r w:rsidRPr="006A1A25">
        <w:rPr>
          <w:lang w:val="de-DE"/>
        </w:rPr>
        <w:tab/>
      </w:r>
      <w:r w:rsidRPr="006A1A25">
        <w:rPr>
          <w:lang w:val="de-DE"/>
        </w:rPr>
        <w:tab/>
      </w:r>
      <w:r>
        <w:rPr>
          <w:lang w:val="de-DE"/>
        </w:rPr>
        <w:tab/>
      </w:r>
      <w:r w:rsidRPr="006A1A25">
        <w:rPr>
          <w:lang w:val="de-DE"/>
        </w:rPr>
        <w:t>: Rabobank Venlo e/o</w:t>
      </w:r>
    </w:p>
    <w:p w:rsidR="0015247E" w:rsidRPr="006A1A25" w:rsidRDefault="0015247E" w:rsidP="0015247E">
      <w:pPr>
        <w:pStyle w:val="11Adresgegevens"/>
        <w:rPr>
          <w:lang w:val="nl-NL"/>
        </w:rPr>
      </w:pPr>
      <w:r w:rsidRPr="006A1A25">
        <w:rPr>
          <w:lang w:val="nl-NL"/>
        </w:rPr>
        <w:t>Rekeningnummer</w:t>
      </w:r>
      <w:r w:rsidRPr="006A1A25">
        <w:rPr>
          <w:lang w:val="nl-NL"/>
        </w:rPr>
        <w:tab/>
        <w:t>: 1083.55.284</w:t>
      </w:r>
    </w:p>
    <w:p w:rsidR="0015247E" w:rsidRPr="006A1A25" w:rsidRDefault="0015247E" w:rsidP="0015247E">
      <w:pPr>
        <w:pStyle w:val="11Adresgegevens"/>
        <w:rPr>
          <w:lang w:val="nl-NL"/>
        </w:rPr>
      </w:pPr>
      <w:r w:rsidRPr="006A1A25">
        <w:rPr>
          <w:lang w:val="nl-NL"/>
        </w:rPr>
        <w:t>IBAN nummer</w:t>
      </w:r>
      <w:r w:rsidRPr="006A1A25">
        <w:rPr>
          <w:lang w:val="nl-NL"/>
        </w:rPr>
        <w:tab/>
      </w:r>
      <w:r w:rsidRPr="006A1A25">
        <w:rPr>
          <w:lang w:val="nl-NL"/>
        </w:rPr>
        <w:tab/>
        <w:t>: NL15RABO0108355284</w:t>
      </w:r>
    </w:p>
    <w:p w:rsidR="0015247E" w:rsidRDefault="0015247E" w:rsidP="0015247E">
      <w:pPr>
        <w:pStyle w:val="11Adresgegevens"/>
        <w:rPr>
          <w:lang w:val="nl-NL"/>
        </w:rPr>
      </w:pPr>
      <w:r w:rsidRPr="006A1A25">
        <w:rPr>
          <w:lang w:val="nl-NL"/>
        </w:rPr>
        <w:t>BTW nummer</w:t>
      </w:r>
      <w:r w:rsidRPr="006A1A25">
        <w:rPr>
          <w:lang w:val="nl-NL"/>
        </w:rPr>
        <w:tab/>
      </w:r>
      <w:r w:rsidRPr="006A1A25">
        <w:rPr>
          <w:lang w:val="nl-NL"/>
        </w:rPr>
        <w:tab/>
        <w:t>: NL8159.20.167</w:t>
      </w:r>
      <w:proofErr w:type="gramStart"/>
      <w:r w:rsidRPr="006A1A25">
        <w:rPr>
          <w:lang w:val="nl-NL"/>
        </w:rPr>
        <w:t>.B01</w:t>
      </w:r>
      <w:proofErr w:type="gramEnd"/>
    </w:p>
    <w:p w:rsidR="00BE467A" w:rsidRPr="00C37A96" w:rsidRDefault="0015247E" w:rsidP="00CB5DCB">
      <w:pPr>
        <w:pStyle w:val="011Kop"/>
        <w:numPr>
          <w:ilvl w:val="0"/>
          <w:numId w:val="0"/>
        </w:numPr>
      </w:pPr>
      <w:r>
        <w:br w:type="page"/>
      </w:r>
      <w:bookmarkStart w:id="24" w:name="_Toc483221788"/>
      <w:r w:rsidR="00BE467A" w:rsidRPr="00C37A96">
        <w:lastRenderedPageBreak/>
        <w:t>Inhoudsopgave</w:t>
      </w:r>
      <w:bookmarkEnd w:id="11"/>
      <w:bookmarkEnd w:id="12"/>
      <w:bookmarkEnd w:id="13"/>
      <w:bookmarkEnd w:id="14"/>
      <w:bookmarkEnd w:id="15"/>
      <w:bookmarkEnd w:id="16"/>
      <w:bookmarkEnd w:id="17"/>
      <w:bookmarkEnd w:id="18"/>
      <w:bookmarkEnd w:id="19"/>
      <w:bookmarkEnd w:id="20"/>
      <w:bookmarkEnd w:id="21"/>
      <w:bookmarkEnd w:id="22"/>
      <w:bookmarkEnd w:id="23"/>
      <w:bookmarkEnd w:id="24"/>
    </w:p>
    <w:sdt>
      <w:sdtPr>
        <w:rPr>
          <w:rFonts w:ascii="Segoe UI" w:hAnsi="Segoe UI" w:cs="Segoe UI"/>
          <w:b w:val="0"/>
          <w:bCs w:val="0"/>
          <w:iCs/>
          <w:color w:val="auto"/>
          <w:sz w:val="18"/>
          <w:szCs w:val="18"/>
          <w:lang w:val="en-GB" w:eastAsia="nl-NL"/>
        </w:rPr>
        <w:id w:val="-125236398"/>
        <w:docPartObj>
          <w:docPartGallery w:val="Table of Contents"/>
          <w:docPartUnique/>
        </w:docPartObj>
      </w:sdtPr>
      <w:sdtEndPr>
        <w:rPr>
          <w:b/>
          <w:bCs/>
        </w:rPr>
      </w:sdtEndPr>
      <w:sdtContent>
        <w:p w:rsidR="003F20F8" w:rsidRDefault="00AE6101">
          <w:pPr>
            <w:pStyle w:val="TOC1"/>
            <w:tabs>
              <w:tab w:val="right" w:pos="8924"/>
            </w:tabs>
            <w:rPr>
              <w:rFonts w:asciiTheme="minorHAnsi" w:eastAsiaTheme="minorEastAsia" w:hAnsiTheme="minorHAnsi" w:cstheme="minorBidi"/>
              <w:b w:val="0"/>
              <w:bCs w:val="0"/>
              <w:noProof/>
              <w:color w:val="auto"/>
              <w:sz w:val="22"/>
              <w:szCs w:val="22"/>
              <w:lang w:eastAsia="nl-NL"/>
            </w:rPr>
          </w:pPr>
          <w:r>
            <w:rPr>
              <w:rFonts w:ascii="Segoe UI" w:hAnsi="Segoe UI" w:cs="Segoe UI"/>
              <w:b w:val="0"/>
              <w:bCs w:val="0"/>
              <w:sz w:val="18"/>
              <w:szCs w:val="18"/>
              <w:lang w:val="en-GB" w:eastAsia="nl-NL"/>
            </w:rPr>
            <w:fldChar w:fldCharType="begin"/>
          </w:r>
          <w:r>
            <w:rPr>
              <w:rFonts w:ascii="Segoe UI" w:hAnsi="Segoe UI" w:cs="Segoe UI"/>
              <w:sz w:val="18"/>
              <w:szCs w:val="18"/>
              <w:lang w:val="en-GB" w:eastAsia="nl-NL"/>
            </w:rPr>
            <w:instrText xml:space="preserve"> TOC \o "1-3" \t "02_1.1.1 subkop;3;01_1. Kop;1;02_1.1 Subkop;2" </w:instrText>
          </w:r>
          <w:r>
            <w:rPr>
              <w:rFonts w:ascii="Segoe UI" w:hAnsi="Segoe UI" w:cs="Segoe UI"/>
              <w:b w:val="0"/>
              <w:bCs w:val="0"/>
              <w:sz w:val="18"/>
              <w:szCs w:val="18"/>
              <w:lang w:val="en-GB" w:eastAsia="nl-NL"/>
            </w:rPr>
            <w:fldChar w:fldCharType="separate"/>
          </w:r>
          <w:r w:rsidR="003F20F8">
            <w:rPr>
              <w:noProof/>
            </w:rPr>
            <w:tab/>
          </w:r>
          <w:r w:rsidR="003F20F8">
            <w:rPr>
              <w:noProof/>
            </w:rPr>
            <w:fldChar w:fldCharType="begin"/>
          </w:r>
          <w:r w:rsidR="003F20F8">
            <w:rPr>
              <w:noProof/>
            </w:rPr>
            <w:instrText xml:space="preserve"> PAGEREF _Toc483221787 \h </w:instrText>
          </w:r>
          <w:r w:rsidR="003F20F8">
            <w:rPr>
              <w:noProof/>
            </w:rPr>
          </w:r>
          <w:r w:rsidR="003F20F8">
            <w:rPr>
              <w:noProof/>
            </w:rPr>
            <w:fldChar w:fldCharType="separate"/>
          </w:r>
          <w:r w:rsidR="003F20F8">
            <w:rPr>
              <w:noProof/>
            </w:rPr>
            <w:t>1</w:t>
          </w:r>
          <w:r w:rsidR="003F20F8">
            <w:rPr>
              <w:noProof/>
            </w:rPr>
            <w:fldChar w:fldCharType="end"/>
          </w:r>
        </w:p>
        <w:p w:rsidR="003F20F8" w:rsidRDefault="003F20F8">
          <w:pPr>
            <w:pStyle w:val="TOC1"/>
            <w:tabs>
              <w:tab w:val="right" w:pos="8924"/>
            </w:tabs>
            <w:rPr>
              <w:rFonts w:asciiTheme="minorHAnsi" w:eastAsiaTheme="minorEastAsia" w:hAnsiTheme="minorHAnsi" w:cstheme="minorBidi"/>
              <w:b w:val="0"/>
              <w:bCs w:val="0"/>
              <w:noProof/>
              <w:color w:val="auto"/>
              <w:sz w:val="22"/>
              <w:szCs w:val="22"/>
              <w:lang w:eastAsia="nl-NL"/>
            </w:rPr>
          </w:pPr>
          <w:r>
            <w:rPr>
              <w:noProof/>
            </w:rPr>
            <w:t>Inhoudsopgave</w:t>
          </w:r>
          <w:r>
            <w:rPr>
              <w:noProof/>
            </w:rPr>
            <w:tab/>
          </w:r>
          <w:r>
            <w:rPr>
              <w:noProof/>
            </w:rPr>
            <w:fldChar w:fldCharType="begin"/>
          </w:r>
          <w:r>
            <w:rPr>
              <w:noProof/>
            </w:rPr>
            <w:instrText xml:space="preserve"> PAGEREF _Toc483221788 \h </w:instrText>
          </w:r>
          <w:r>
            <w:rPr>
              <w:noProof/>
            </w:rPr>
          </w:r>
          <w:r>
            <w:rPr>
              <w:noProof/>
            </w:rPr>
            <w:fldChar w:fldCharType="separate"/>
          </w:r>
          <w:r>
            <w:rPr>
              <w:noProof/>
            </w:rPr>
            <w:t>3</w:t>
          </w:r>
          <w:r>
            <w:rPr>
              <w:noProof/>
            </w:rPr>
            <w:fldChar w:fldCharType="end"/>
          </w:r>
        </w:p>
        <w:p w:rsidR="003F20F8" w:rsidRDefault="003F20F8">
          <w:pPr>
            <w:pStyle w:val="TOC1"/>
            <w:tabs>
              <w:tab w:val="right" w:pos="8924"/>
            </w:tabs>
            <w:rPr>
              <w:rFonts w:asciiTheme="minorHAnsi" w:eastAsiaTheme="minorEastAsia" w:hAnsiTheme="minorHAnsi" w:cstheme="minorBidi"/>
              <w:b w:val="0"/>
              <w:bCs w:val="0"/>
              <w:noProof/>
              <w:color w:val="auto"/>
              <w:sz w:val="22"/>
              <w:szCs w:val="22"/>
              <w:lang w:eastAsia="nl-NL"/>
            </w:rPr>
          </w:pPr>
          <w:r>
            <w:rPr>
              <w:noProof/>
            </w:rPr>
            <w:t>1</w:t>
          </w:r>
          <w:r>
            <w:rPr>
              <w:rFonts w:asciiTheme="minorHAnsi" w:eastAsiaTheme="minorEastAsia" w:hAnsiTheme="minorHAnsi" w:cstheme="minorBidi"/>
              <w:b w:val="0"/>
              <w:bCs w:val="0"/>
              <w:noProof/>
              <w:color w:val="auto"/>
              <w:sz w:val="22"/>
              <w:szCs w:val="22"/>
              <w:lang w:eastAsia="nl-NL"/>
            </w:rPr>
            <w:tab/>
          </w:r>
          <w:r>
            <w:rPr>
              <w:noProof/>
            </w:rPr>
            <w:t>Introductie</w:t>
          </w:r>
          <w:r>
            <w:rPr>
              <w:noProof/>
            </w:rPr>
            <w:tab/>
          </w:r>
          <w:r>
            <w:rPr>
              <w:noProof/>
            </w:rPr>
            <w:fldChar w:fldCharType="begin"/>
          </w:r>
          <w:r>
            <w:rPr>
              <w:noProof/>
            </w:rPr>
            <w:instrText xml:space="preserve"> PAGEREF _Toc483221789 \h </w:instrText>
          </w:r>
          <w:r>
            <w:rPr>
              <w:noProof/>
            </w:rPr>
          </w:r>
          <w:r>
            <w:rPr>
              <w:noProof/>
            </w:rPr>
            <w:fldChar w:fldCharType="separate"/>
          </w:r>
          <w:r>
            <w:rPr>
              <w:noProof/>
            </w:rPr>
            <w:t>4</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1.1</w:t>
          </w:r>
          <w:r>
            <w:rPr>
              <w:rFonts w:asciiTheme="minorHAnsi" w:eastAsiaTheme="minorEastAsia" w:hAnsiTheme="minorHAnsi" w:cstheme="minorBidi"/>
              <w:b w:val="0"/>
              <w:bCs w:val="0"/>
              <w:noProof/>
              <w:color w:val="auto"/>
              <w:sz w:val="22"/>
              <w:szCs w:val="22"/>
              <w:lang w:eastAsia="nl-NL"/>
            </w:rPr>
            <w:tab/>
          </w:r>
          <w:r>
            <w:rPr>
              <w:noProof/>
            </w:rPr>
            <w:t>Filmoverzicht</w:t>
          </w:r>
          <w:r>
            <w:rPr>
              <w:noProof/>
            </w:rPr>
            <w:tab/>
          </w:r>
          <w:r>
            <w:rPr>
              <w:noProof/>
            </w:rPr>
            <w:fldChar w:fldCharType="begin"/>
          </w:r>
          <w:r>
            <w:rPr>
              <w:noProof/>
            </w:rPr>
            <w:instrText xml:space="preserve"> PAGEREF _Toc483221790 \h </w:instrText>
          </w:r>
          <w:r>
            <w:rPr>
              <w:noProof/>
            </w:rPr>
          </w:r>
          <w:r>
            <w:rPr>
              <w:noProof/>
            </w:rPr>
            <w:fldChar w:fldCharType="separate"/>
          </w:r>
          <w:r>
            <w:rPr>
              <w:noProof/>
            </w:rPr>
            <w:t>4</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1.2</w:t>
          </w:r>
          <w:r>
            <w:rPr>
              <w:rFonts w:asciiTheme="minorHAnsi" w:eastAsiaTheme="minorEastAsia" w:hAnsiTheme="minorHAnsi" w:cstheme="minorBidi"/>
              <w:b w:val="0"/>
              <w:bCs w:val="0"/>
              <w:noProof/>
              <w:color w:val="auto"/>
              <w:sz w:val="22"/>
              <w:szCs w:val="22"/>
              <w:lang w:eastAsia="nl-NL"/>
            </w:rPr>
            <w:tab/>
          </w:r>
          <w:r>
            <w:rPr>
              <w:noProof/>
            </w:rPr>
            <w:t>Koppelen met acteurs/regisseurs</w:t>
          </w:r>
          <w:r>
            <w:rPr>
              <w:noProof/>
            </w:rPr>
            <w:tab/>
          </w:r>
          <w:r>
            <w:rPr>
              <w:noProof/>
            </w:rPr>
            <w:fldChar w:fldCharType="begin"/>
          </w:r>
          <w:r>
            <w:rPr>
              <w:noProof/>
            </w:rPr>
            <w:instrText xml:space="preserve"> PAGEREF _Toc483221791 \h </w:instrText>
          </w:r>
          <w:r>
            <w:rPr>
              <w:noProof/>
            </w:rPr>
          </w:r>
          <w:r>
            <w:rPr>
              <w:noProof/>
            </w:rPr>
            <w:fldChar w:fldCharType="separate"/>
          </w:r>
          <w:r>
            <w:rPr>
              <w:noProof/>
            </w:rPr>
            <w:t>4</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1.3</w:t>
          </w:r>
          <w:r>
            <w:rPr>
              <w:rFonts w:asciiTheme="minorHAnsi" w:eastAsiaTheme="minorEastAsia" w:hAnsiTheme="minorHAnsi" w:cstheme="minorBidi"/>
              <w:b w:val="0"/>
              <w:bCs w:val="0"/>
              <w:noProof/>
              <w:color w:val="auto"/>
              <w:sz w:val="22"/>
              <w:szCs w:val="22"/>
              <w:lang w:eastAsia="nl-NL"/>
            </w:rPr>
            <w:tab/>
          </w:r>
          <w:r>
            <w:rPr>
              <w:noProof/>
            </w:rPr>
            <w:t>Verhuren van een film</w:t>
          </w:r>
          <w:r>
            <w:rPr>
              <w:noProof/>
            </w:rPr>
            <w:tab/>
          </w:r>
          <w:r>
            <w:rPr>
              <w:noProof/>
            </w:rPr>
            <w:fldChar w:fldCharType="begin"/>
          </w:r>
          <w:r>
            <w:rPr>
              <w:noProof/>
            </w:rPr>
            <w:instrText xml:space="preserve"> PAGEREF _Toc483221792 \h </w:instrText>
          </w:r>
          <w:r>
            <w:rPr>
              <w:noProof/>
            </w:rPr>
          </w:r>
          <w:r>
            <w:rPr>
              <w:noProof/>
            </w:rPr>
            <w:fldChar w:fldCharType="separate"/>
          </w:r>
          <w:r>
            <w:rPr>
              <w:noProof/>
            </w:rPr>
            <w:t>4</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1.4</w:t>
          </w:r>
          <w:r>
            <w:rPr>
              <w:rFonts w:asciiTheme="minorHAnsi" w:eastAsiaTheme="minorEastAsia" w:hAnsiTheme="minorHAnsi" w:cstheme="minorBidi"/>
              <w:b w:val="0"/>
              <w:bCs w:val="0"/>
              <w:noProof/>
              <w:color w:val="auto"/>
              <w:sz w:val="22"/>
              <w:szCs w:val="22"/>
              <w:lang w:eastAsia="nl-NL"/>
            </w:rPr>
            <w:tab/>
          </w:r>
          <w:r>
            <w:rPr>
              <w:noProof/>
            </w:rPr>
            <w:t>Versturen van een huurfactuur</w:t>
          </w:r>
          <w:r>
            <w:rPr>
              <w:noProof/>
            </w:rPr>
            <w:tab/>
          </w:r>
          <w:r>
            <w:rPr>
              <w:noProof/>
            </w:rPr>
            <w:fldChar w:fldCharType="begin"/>
          </w:r>
          <w:r>
            <w:rPr>
              <w:noProof/>
            </w:rPr>
            <w:instrText xml:space="preserve"> PAGEREF _Toc483221793 \h </w:instrText>
          </w:r>
          <w:r>
            <w:rPr>
              <w:noProof/>
            </w:rPr>
          </w:r>
          <w:r>
            <w:rPr>
              <w:noProof/>
            </w:rPr>
            <w:fldChar w:fldCharType="separate"/>
          </w:r>
          <w:r>
            <w:rPr>
              <w:noProof/>
            </w:rPr>
            <w:t>4</w:t>
          </w:r>
          <w:r>
            <w:rPr>
              <w:noProof/>
            </w:rPr>
            <w:fldChar w:fldCharType="end"/>
          </w:r>
        </w:p>
        <w:p w:rsidR="003F20F8" w:rsidRDefault="003F20F8">
          <w:pPr>
            <w:pStyle w:val="TOC1"/>
            <w:tabs>
              <w:tab w:val="right" w:pos="8924"/>
            </w:tabs>
            <w:rPr>
              <w:rFonts w:asciiTheme="minorHAnsi" w:eastAsiaTheme="minorEastAsia" w:hAnsiTheme="minorHAnsi" w:cstheme="minorBidi"/>
              <w:b w:val="0"/>
              <w:bCs w:val="0"/>
              <w:noProof/>
              <w:color w:val="auto"/>
              <w:sz w:val="22"/>
              <w:szCs w:val="22"/>
              <w:lang w:eastAsia="nl-NL"/>
            </w:rPr>
          </w:pPr>
          <w:r>
            <w:rPr>
              <w:noProof/>
            </w:rPr>
            <w:t>2</w:t>
          </w:r>
          <w:r>
            <w:rPr>
              <w:rFonts w:asciiTheme="minorHAnsi" w:eastAsiaTheme="minorEastAsia" w:hAnsiTheme="minorHAnsi" w:cstheme="minorBidi"/>
              <w:b w:val="0"/>
              <w:bCs w:val="0"/>
              <w:noProof/>
              <w:color w:val="auto"/>
              <w:sz w:val="22"/>
              <w:szCs w:val="22"/>
              <w:lang w:eastAsia="nl-NL"/>
            </w:rPr>
            <w:tab/>
          </w:r>
          <w:r>
            <w:rPr>
              <w:noProof/>
            </w:rPr>
            <w:t>Implementatie rental solution</w:t>
          </w:r>
          <w:r>
            <w:rPr>
              <w:noProof/>
            </w:rPr>
            <w:tab/>
          </w:r>
          <w:r>
            <w:rPr>
              <w:noProof/>
            </w:rPr>
            <w:fldChar w:fldCharType="begin"/>
          </w:r>
          <w:r>
            <w:rPr>
              <w:noProof/>
            </w:rPr>
            <w:instrText xml:space="preserve"> PAGEREF _Toc483221794 \h </w:instrText>
          </w:r>
          <w:r>
            <w:rPr>
              <w:noProof/>
            </w:rPr>
          </w:r>
          <w:r>
            <w:rPr>
              <w:noProof/>
            </w:rPr>
            <w:fldChar w:fldCharType="separate"/>
          </w:r>
          <w:r>
            <w:rPr>
              <w:noProof/>
            </w:rPr>
            <w:t>5</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2.1</w:t>
          </w:r>
          <w:r>
            <w:rPr>
              <w:rFonts w:asciiTheme="minorHAnsi" w:eastAsiaTheme="minorEastAsia" w:hAnsiTheme="minorHAnsi" w:cstheme="minorBidi"/>
              <w:b w:val="0"/>
              <w:bCs w:val="0"/>
              <w:noProof/>
              <w:color w:val="auto"/>
              <w:sz w:val="22"/>
              <w:szCs w:val="22"/>
              <w:lang w:eastAsia="nl-NL"/>
            </w:rPr>
            <w:tab/>
          </w:r>
          <w:r>
            <w:rPr>
              <w:noProof/>
            </w:rPr>
            <w:t>Onderhoud films</w:t>
          </w:r>
          <w:r>
            <w:rPr>
              <w:noProof/>
            </w:rPr>
            <w:tab/>
          </w:r>
          <w:r>
            <w:rPr>
              <w:noProof/>
            </w:rPr>
            <w:fldChar w:fldCharType="begin"/>
          </w:r>
          <w:r>
            <w:rPr>
              <w:noProof/>
            </w:rPr>
            <w:instrText xml:space="preserve"> PAGEREF _Toc483221795 \h </w:instrText>
          </w:r>
          <w:r>
            <w:rPr>
              <w:noProof/>
            </w:rPr>
          </w:r>
          <w:r>
            <w:rPr>
              <w:noProof/>
            </w:rPr>
            <w:fldChar w:fldCharType="separate"/>
          </w:r>
          <w:r>
            <w:rPr>
              <w:noProof/>
            </w:rPr>
            <w:t>6</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2.2</w:t>
          </w:r>
          <w:r>
            <w:rPr>
              <w:rFonts w:asciiTheme="minorHAnsi" w:eastAsiaTheme="minorEastAsia" w:hAnsiTheme="minorHAnsi" w:cstheme="minorBidi"/>
              <w:b w:val="0"/>
              <w:bCs w:val="0"/>
              <w:noProof/>
              <w:color w:val="auto"/>
              <w:sz w:val="22"/>
              <w:szCs w:val="22"/>
              <w:lang w:eastAsia="nl-NL"/>
            </w:rPr>
            <w:tab/>
          </w:r>
          <w:r>
            <w:rPr>
              <w:noProof/>
            </w:rPr>
            <w:t>Koppelen met acteurs/regisseurs</w:t>
          </w:r>
          <w:r>
            <w:rPr>
              <w:noProof/>
            </w:rPr>
            <w:tab/>
          </w:r>
          <w:r>
            <w:rPr>
              <w:noProof/>
            </w:rPr>
            <w:fldChar w:fldCharType="begin"/>
          </w:r>
          <w:r>
            <w:rPr>
              <w:noProof/>
            </w:rPr>
            <w:instrText xml:space="preserve"> PAGEREF _Toc483221796 \h </w:instrText>
          </w:r>
          <w:r>
            <w:rPr>
              <w:noProof/>
            </w:rPr>
          </w:r>
          <w:r>
            <w:rPr>
              <w:noProof/>
            </w:rPr>
            <w:fldChar w:fldCharType="separate"/>
          </w:r>
          <w:r>
            <w:rPr>
              <w:noProof/>
            </w:rPr>
            <w:t>7</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2.3</w:t>
          </w:r>
          <w:r>
            <w:rPr>
              <w:rFonts w:asciiTheme="minorHAnsi" w:eastAsiaTheme="minorEastAsia" w:hAnsiTheme="minorHAnsi" w:cstheme="minorBidi"/>
              <w:b w:val="0"/>
              <w:bCs w:val="0"/>
              <w:noProof/>
              <w:color w:val="auto"/>
              <w:sz w:val="22"/>
              <w:szCs w:val="22"/>
              <w:lang w:eastAsia="nl-NL"/>
            </w:rPr>
            <w:tab/>
          </w:r>
          <w:r>
            <w:rPr>
              <w:noProof/>
            </w:rPr>
            <w:t>Verhuren van een film</w:t>
          </w:r>
          <w:r>
            <w:rPr>
              <w:noProof/>
            </w:rPr>
            <w:tab/>
          </w:r>
          <w:r>
            <w:rPr>
              <w:noProof/>
            </w:rPr>
            <w:fldChar w:fldCharType="begin"/>
          </w:r>
          <w:r>
            <w:rPr>
              <w:noProof/>
            </w:rPr>
            <w:instrText xml:space="preserve"> PAGEREF _Toc483221797 \h </w:instrText>
          </w:r>
          <w:r>
            <w:rPr>
              <w:noProof/>
            </w:rPr>
          </w:r>
          <w:r>
            <w:rPr>
              <w:noProof/>
            </w:rPr>
            <w:fldChar w:fldCharType="separate"/>
          </w:r>
          <w:r>
            <w:rPr>
              <w:noProof/>
            </w:rPr>
            <w:t>8</w:t>
          </w:r>
          <w:r>
            <w:rPr>
              <w:noProof/>
            </w:rPr>
            <w:fldChar w:fldCharType="end"/>
          </w:r>
        </w:p>
        <w:p w:rsidR="00653B9A" w:rsidRPr="00DD39DA" w:rsidRDefault="00AE6101" w:rsidP="00AE6101">
          <w:pPr>
            <w:pStyle w:val="TOC2"/>
            <w:rPr>
              <w:rFonts w:ascii="Segoe UI" w:hAnsi="Segoe UI" w:cs="Segoe UI"/>
              <w:lang w:val="en-GB"/>
            </w:rPr>
          </w:pPr>
          <w:r>
            <w:rPr>
              <w:rFonts w:ascii="Segoe UI" w:hAnsi="Segoe UI" w:cs="Segoe UI"/>
              <w:b/>
              <w:bCs/>
              <w:sz w:val="18"/>
              <w:szCs w:val="18"/>
              <w:lang w:val="en-GB" w:eastAsia="nl-NL"/>
            </w:rPr>
            <w:fldChar w:fldCharType="end"/>
          </w:r>
        </w:p>
      </w:sdtContent>
    </w:sdt>
    <w:p w:rsidR="00BE467A" w:rsidRPr="001A246F" w:rsidRDefault="00BE467A" w:rsidP="00AA52CF">
      <w:pPr>
        <w:rPr>
          <w:lang w:val="en-GB"/>
        </w:rPr>
      </w:pPr>
    </w:p>
    <w:p w:rsidR="00BE467A" w:rsidRPr="001A246F" w:rsidRDefault="00BE467A" w:rsidP="00AA52CF">
      <w:pPr>
        <w:rPr>
          <w:lang w:val="en-GB"/>
        </w:rPr>
      </w:pPr>
    </w:p>
    <w:p w:rsidR="00BE467A" w:rsidRPr="001A246F" w:rsidRDefault="00BE467A" w:rsidP="00AA52CF">
      <w:pPr>
        <w:rPr>
          <w:lang w:val="en-GB"/>
        </w:rPr>
      </w:pPr>
    </w:p>
    <w:p w:rsidR="00BE467A" w:rsidRPr="001A246F" w:rsidRDefault="00BE467A" w:rsidP="00AA52CF">
      <w:pPr>
        <w:rPr>
          <w:lang w:val="en-GB"/>
        </w:rPr>
      </w:pPr>
    </w:p>
    <w:p w:rsidR="00BE467A" w:rsidRPr="001A246F" w:rsidRDefault="00BE467A" w:rsidP="00AA52CF">
      <w:pPr>
        <w:rPr>
          <w:lang w:val="en-GB"/>
        </w:rPr>
      </w:pPr>
    </w:p>
    <w:p w:rsidR="00921A0A" w:rsidRDefault="00921A0A">
      <w:pPr>
        <w:rPr>
          <w:rFonts w:ascii="Franklin Gothic Book" w:hAnsi="Franklin Gothic Book" w:cs="ITCFranklinGothicStd-Med"/>
          <w:b/>
          <w:bCs/>
          <w:sz w:val="40"/>
          <w:szCs w:val="40"/>
        </w:rPr>
      </w:pPr>
      <w:bookmarkStart w:id="25" w:name="_Toc325353633"/>
      <w:bookmarkStart w:id="26" w:name="_Toc188782308"/>
      <w:bookmarkStart w:id="27" w:name="_Toc345404826"/>
      <w:bookmarkStart w:id="28" w:name="_Toc359940146"/>
      <w:bookmarkStart w:id="29" w:name="_Toc359947098"/>
      <w:r>
        <w:br w:type="page"/>
      </w:r>
    </w:p>
    <w:p w:rsidR="00BE467A" w:rsidRPr="00C37A96" w:rsidRDefault="00516DDF" w:rsidP="006A1A25">
      <w:pPr>
        <w:pStyle w:val="011Kop"/>
        <w:numPr>
          <w:ilvl w:val="0"/>
          <w:numId w:val="27"/>
        </w:numPr>
      </w:pPr>
      <w:bookmarkStart w:id="30" w:name="_Toc188782309"/>
      <w:bookmarkStart w:id="31" w:name="_Toc345404827"/>
      <w:bookmarkStart w:id="32" w:name="_Toc483221789"/>
      <w:bookmarkEnd w:id="25"/>
      <w:bookmarkEnd w:id="26"/>
      <w:bookmarkEnd w:id="27"/>
      <w:bookmarkEnd w:id="28"/>
      <w:bookmarkEnd w:id="29"/>
      <w:r>
        <w:lastRenderedPageBreak/>
        <w:t>Introductie</w:t>
      </w:r>
      <w:bookmarkEnd w:id="32"/>
    </w:p>
    <w:p w:rsidR="00BE467A" w:rsidRDefault="00BE467A" w:rsidP="00921A0A">
      <w:pPr>
        <w:pStyle w:val="04Plattetekst"/>
      </w:pPr>
    </w:p>
    <w:p w:rsidR="00AE6B2B" w:rsidRDefault="00516DDF" w:rsidP="00DD39DA">
      <w:pPr>
        <w:pStyle w:val="04Plattetekst"/>
      </w:pPr>
      <w:r>
        <w:t xml:space="preserve">Dit document is een functioneel ontwerp voor het maken van een movie </w:t>
      </w:r>
      <w:proofErr w:type="spellStart"/>
      <w:r>
        <w:t>rental</w:t>
      </w:r>
      <w:proofErr w:type="spellEnd"/>
      <w:r>
        <w:t xml:space="preserve"> solution in Dynamics AX</w:t>
      </w:r>
      <w:r w:rsidR="00AE6B2B">
        <w:t>.</w:t>
      </w:r>
      <w:r>
        <w:t xml:space="preserve"> Het ontwerp levert perspectieven om alle aspecten van development in Dynamics AX de revue te laten passeren en biedt invalshoeken om aspecten van standaard Dynamics AX modules in te zetten ter ondersteuning van werkprocessen rondom verhuur van films. </w:t>
      </w:r>
      <w:r w:rsidR="007E5D41">
        <w:t xml:space="preserve">De module dient gebouwd te worden in Dynamics AX 2012 en zal na realisatie gemigreerd dienen te worden naar Dynamics 365 </w:t>
      </w:r>
      <w:proofErr w:type="spellStart"/>
      <w:r w:rsidR="007E5D41">
        <w:t>for</w:t>
      </w:r>
      <w:proofErr w:type="spellEnd"/>
      <w:r w:rsidR="007E5D41">
        <w:t xml:space="preserve"> Operations.</w:t>
      </w:r>
    </w:p>
    <w:p w:rsidR="00AE6B2B" w:rsidRDefault="00AE6B2B" w:rsidP="00921A0A">
      <w:pPr>
        <w:pStyle w:val="04Plattetekst"/>
      </w:pPr>
    </w:p>
    <w:p w:rsidR="00AE6B2B" w:rsidRDefault="00257C6A" w:rsidP="00921A0A">
      <w:pPr>
        <w:pStyle w:val="0211Subkop"/>
      </w:pPr>
      <w:bookmarkStart w:id="33" w:name="_Toc188782310"/>
      <w:bookmarkStart w:id="34" w:name="_Toc345404828"/>
      <w:bookmarkStart w:id="35" w:name="_Toc483221790"/>
      <w:bookmarkEnd w:id="30"/>
      <w:bookmarkEnd w:id="31"/>
      <w:r>
        <w:t>Filmoverzicht</w:t>
      </w:r>
      <w:bookmarkEnd w:id="35"/>
    </w:p>
    <w:p w:rsidR="00BE467A" w:rsidRDefault="00257C6A" w:rsidP="00DD39DA">
      <w:pPr>
        <w:pStyle w:val="04Plattetekst"/>
      </w:pPr>
      <w:r>
        <w:t>Het doel van het eerste deel van het functioneel ontwerp is het vastleggen van films in Dynamics AX</w:t>
      </w:r>
      <w:r w:rsidR="00AE6B2B">
        <w:t>.</w:t>
      </w:r>
      <w:r>
        <w:t xml:space="preserve"> We gaan dit onderdeel van het functioneel ontwerp implementeren als een nieuwe module in Dynamics AX.</w:t>
      </w:r>
    </w:p>
    <w:p w:rsidR="00AE6B2B" w:rsidRDefault="00AE6B2B" w:rsidP="00921A0A">
      <w:pPr>
        <w:pStyle w:val="04Plattetekst"/>
      </w:pPr>
    </w:p>
    <w:p w:rsidR="00BE467A" w:rsidRPr="006A1A25" w:rsidRDefault="00257C6A" w:rsidP="006A1A25">
      <w:pPr>
        <w:pStyle w:val="0211Subkop"/>
      </w:pPr>
      <w:bookmarkStart w:id="36" w:name="_Toc359947100"/>
      <w:bookmarkStart w:id="37" w:name="_Toc483221791"/>
      <w:r>
        <w:t>Koppelen met acteurs/regisseurs</w:t>
      </w:r>
      <w:bookmarkEnd w:id="37"/>
      <w:r w:rsidR="00BE467A" w:rsidRPr="006A1A25">
        <w:t xml:space="preserve"> </w:t>
      </w:r>
      <w:bookmarkEnd w:id="33"/>
      <w:bookmarkEnd w:id="34"/>
      <w:bookmarkEnd w:id="36"/>
    </w:p>
    <w:p w:rsidR="00796D4A" w:rsidRDefault="00257C6A" w:rsidP="00AE6B2B">
      <w:pPr>
        <w:pStyle w:val="04Plattetekst"/>
      </w:pPr>
      <w:bookmarkStart w:id="38" w:name="_Toc345404829"/>
      <w:r>
        <w:t>Het doel van het tweede deel van het functioneel ontwerp is het integreren met het standaard Dynamics AX adresboek om persoonsgegevens vast te leggen en om deze personen vervolgens op te kunnen voeren als acteur/actrice/regisseur/regisseuse op de films in het filmoverzicht. Het moet met dit onderdeel mogelijk zijn om op basis van de naam van een persoon een overzicht te kunnen geven van de films waaraan hij/zij actief meegewerkt heeft</w:t>
      </w:r>
    </w:p>
    <w:p w:rsidR="00AE6B2B" w:rsidRDefault="00AE6B2B" w:rsidP="00AE6B2B">
      <w:pPr>
        <w:pStyle w:val="04Plattetekst"/>
      </w:pPr>
    </w:p>
    <w:p w:rsidR="00AE6B2B" w:rsidRPr="00257C6A" w:rsidRDefault="00E26172" w:rsidP="00257C6A">
      <w:pPr>
        <w:pStyle w:val="0211Subkop"/>
      </w:pPr>
      <w:bookmarkStart w:id="39" w:name="_Toc483221792"/>
      <w:r>
        <w:t>V</w:t>
      </w:r>
      <w:r w:rsidR="00257C6A">
        <w:t>erhuren van een film</w:t>
      </w:r>
      <w:bookmarkEnd w:id="39"/>
    </w:p>
    <w:p w:rsidR="002F7FF1" w:rsidRDefault="00257C6A" w:rsidP="002F7FF1">
      <w:pPr>
        <w:pStyle w:val="04Plattetekst"/>
      </w:pPr>
      <w:r>
        <w:t>Het doel van het derde deel van het functioneel ontwerp is om het verhuren van een film te realiseren.</w:t>
      </w:r>
      <w:r w:rsidR="00E26172">
        <w:t xml:space="preserve"> </w:t>
      </w:r>
      <w:r w:rsidR="00B70246">
        <w:t>Een film(stream) kan in verschillende kwaliteiten (SD/HD/4K) aangeboden worden aan een klant en een film heeft een bepaalde actuele populariteit. Om dit te realiseren gaan we integreren met de standaard Dynamics AX verkoopmodule en productgegevensbeheermodule.</w:t>
      </w:r>
      <w:bookmarkStart w:id="40" w:name="_Toc360044547"/>
      <w:bookmarkEnd w:id="38"/>
    </w:p>
    <w:p w:rsidR="00E26172" w:rsidRDefault="00E26172" w:rsidP="002F7FF1">
      <w:pPr>
        <w:pStyle w:val="04Plattetekst"/>
      </w:pPr>
    </w:p>
    <w:p w:rsidR="00E26172" w:rsidRPr="00257C6A" w:rsidRDefault="00E26172" w:rsidP="00E26172">
      <w:pPr>
        <w:pStyle w:val="0211Subkop"/>
      </w:pPr>
      <w:bookmarkStart w:id="41" w:name="_Toc483221793"/>
      <w:r>
        <w:t>Versturen van een huurfactuur</w:t>
      </w:r>
      <w:bookmarkEnd w:id="41"/>
      <w:r>
        <w:t xml:space="preserve"> </w:t>
      </w:r>
    </w:p>
    <w:p w:rsidR="00E26172" w:rsidRDefault="00E26172" w:rsidP="002F7FF1">
      <w:pPr>
        <w:pStyle w:val="04Plattetekst"/>
      </w:pPr>
      <w:r>
        <w:t>Iedere maand dient een klant een factuur te ontvangen voor alle films die hij/zij gehuurd heeft. De klant moet op de factuur kunnen zien welke films hij gehuurd heeft en op welke dag dat was.</w:t>
      </w:r>
    </w:p>
    <w:p w:rsidR="00921A0A" w:rsidRPr="00AA35E4" w:rsidRDefault="00921A0A" w:rsidP="002F7FF1">
      <w:pPr>
        <w:pStyle w:val="04Plattetekst"/>
      </w:pPr>
      <w:r>
        <w:br w:type="page"/>
      </w:r>
    </w:p>
    <w:p w:rsidR="00077B15" w:rsidRPr="00F42D38" w:rsidRDefault="000421CC" w:rsidP="00077B15">
      <w:pPr>
        <w:pStyle w:val="011Kop"/>
      </w:pPr>
      <w:bookmarkStart w:id="42" w:name="_Toc483221794"/>
      <w:bookmarkEnd w:id="40"/>
      <w:proofErr w:type="gramStart"/>
      <w:r>
        <w:lastRenderedPageBreak/>
        <w:t>Implementatie</w:t>
      </w:r>
      <w:proofErr w:type="gramEnd"/>
      <w:r>
        <w:t xml:space="preserve"> </w:t>
      </w:r>
      <w:proofErr w:type="spellStart"/>
      <w:r>
        <w:t>rental</w:t>
      </w:r>
      <w:proofErr w:type="spellEnd"/>
      <w:r>
        <w:t xml:space="preserve"> solution</w:t>
      </w:r>
      <w:bookmarkEnd w:id="42"/>
    </w:p>
    <w:p w:rsidR="00921A0A" w:rsidRDefault="00921A0A" w:rsidP="00077B15">
      <w:pPr>
        <w:pStyle w:val="04Plattetekst"/>
      </w:pPr>
    </w:p>
    <w:p w:rsidR="00B70246" w:rsidRDefault="00B70246" w:rsidP="00AE6B2B">
      <w:pPr>
        <w:pStyle w:val="04Plattetekst"/>
      </w:pPr>
      <w:bookmarkStart w:id="43" w:name="_Toc231790121"/>
      <w:bookmarkStart w:id="44" w:name="_Toc231790125"/>
      <w:bookmarkStart w:id="45" w:name="_Toc231790123"/>
      <w:r>
        <w:t xml:space="preserve">We gaan in dit onderdeel van het functioneel ontwerp aan de slag om een nieuwe module toe te voegen aan Dynamics AX, genaamd de Movie </w:t>
      </w:r>
      <w:proofErr w:type="spellStart"/>
      <w:r>
        <w:t>Rental</w:t>
      </w:r>
      <w:proofErr w:type="spellEnd"/>
      <w:r>
        <w:t xml:space="preserve"> Solution. Dit houdt in dat deze module benaderbaar moet zijn vanuit het hoofdmenu van Dynamics AX</w:t>
      </w:r>
      <w:r w:rsidR="00E26172">
        <w:t xml:space="preserve"> net </w:t>
      </w:r>
      <w:r w:rsidR="00762B40">
        <w:t>zo</w:t>
      </w:r>
      <w:r w:rsidR="00E26172">
        <w:t>als bijvoorbeeld "Sales &amp; Marketing".</w:t>
      </w:r>
    </w:p>
    <w:p w:rsidR="00623202" w:rsidRDefault="00623202" w:rsidP="00AE6B2B">
      <w:pPr>
        <w:pStyle w:val="04Plattetekst"/>
      </w:pPr>
    </w:p>
    <w:p w:rsidR="00623202" w:rsidRDefault="00623202" w:rsidP="00AE6B2B">
      <w:pPr>
        <w:pStyle w:val="04Plattetekst"/>
      </w:pPr>
      <w:r>
        <w:rPr>
          <w:noProof/>
          <w:lang w:eastAsia="nl-NL"/>
        </w:rPr>
        <w:drawing>
          <wp:inline distT="0" distB="0" distL="0" distR="0" wp14:anchorId="18849886" wp14:editId="5B45565A">
            <wp:extent cx="5673090" cy="319087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3090" cy="3190875"/>
                    </a:xfrm>
                    <a:prstGeom prst="rect">
                      <a:avLst/>
                    </a:prstGeom>
                  </pic:spPr>
                </pic:pic>
              </a:graphicData>
            </a:graphic>
          </wp:inline>
        </w:drawing>
      </w:r>
    </w:p>
    <w:p w:rsidR="00077684" w:rsidRDefault="00077684" w:rsidP="00AE6B2B">
      <w:pPr>
        <w:pStyle w:val="04Plattetekst"/>
      </w:pPr>
    </w:p>
    <w:p w:rsidR="007E5D41" w:rsidRDefault="007E5D41">
      <w:pPr>
        <w:rPr>
          <w:rFonts w:ascii="Segoe UI" w:hAnsi="Segoe UI" w:cs="ITCFranklinGothicStd-Med"/>
          <w:b/>
          <w:color w:val="000000"/>
          <w:sz w:val="20"/>
          <w:szCs w:val="32"/>
        </w:rPr>
      </w:pPr>
      <w:r>
        <w:br w:type="page"/>
      </w:r>
    </w:p>
    <w:p w:rsidR="00623202" w:rsidRDefault="00623202" w:rsidP="00077684">
      <w:pPr>
        <w:pStyle w:val="0211Subkop"/>
      </w:pPr>
      <w:bookmarkStart w:id="46" w:name="_Toc483221795"/>
      <w:r>
        <w:lastRenderedPageBreak/>
        <w:t>Onderhoud films</w:t>
      </w:r>
      <w:bookmarkEnd w:id="46"/>
    </w:p>
    <w:p w:rsidR="000B4A77" w:rsidRDefault="00623202" w:rsidP="00623202">
      <w:pPr>
        <w:pStyle w:val="04Plattetekst"/>
      </w:pPr>
      <w:r>
        <w:t xml:space="preserve">Met de module moet het in eerste instantie mogelijk gaan worden om een overzicht van films </w:t>
      </w:r>
      <w:r w:rsidR="002F7579">
        <w:t xml:space="preserve">handmatig </w:t>
      </w:r>
      <w:r>
        <w:t xml:space="preserve">te gaan onderhouden </w:t>
      </w:r>
      <w:r w:rsidR="000B4A77">
        <w:t>(CRUD</w:t>
      </w:r>
      <w:r w:rsidR="002F7579">
        <w:t xml:space="preserve">, </w:t>
      </w:r>
      <w:proofErr w:type="spellStart"/>
      <w:r w:rsidR="002F7579">
        <w:t>create</w:t>
      </w:r>
      <w:proofErr w:type="spellEnd"/>
      <w:r w:rsidR="002F7579">
        <w:t>/</w:t>
      </w:r>
      <w:proofErr w:type="spellStart"/>
      <w:r w:rsidR="002F7579">
        <w:t>read</w:t>
      </w:r>
      <w:proofErr w:type="spellEnd"/>
      <w:r w:rsidR="002F7579">
        <w:t>/update/delete).</w:t>
      </w:r>
      <w:r w:rsidR="000B4A77">
        <w:t xml:space="preserve"> </w:t>
      </w:r>
    </w:p>
    <w:p w:rsidR="002F2074" w:rsidRDefault="002F2074" w:rsidP="00623202">
      <w:pPr>
        <w:pStyle w:val="04Plattetekst"/>
      </w:pPr>
    </w:p>
    <w:p w:rsidR="000B4A77" w:rsidRDefault="000B4A77" w:rsidP="000B4A77">
      <w:pPr>
        <w:pStyle w:val="04Plattetekst"/>
        <w:jc w:val="center"/>
      </w:pPr>
      <w:r>
        <w:rPr>
          <w:noProof/>
          <w:lang w:eastAsia="nl-NL"/>
        </w:rPr>
        <w:drawing>
          <wp:inline distT="0" distB="0" distL="0" distR="0" wp14:anchorId="7D923274" wp14:editId="3100A1D4">
            <wp:extent cx="4541854" cy="239751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1320" cy="2434182"/>
                    </a:xfrm>
                    <a:prstGeom prst="rect">
                      <a:avLst/>
                    </a:prstGeom>
                  </pic:spPr>
                </pic:pic>
              </a:graphicData>
            </a:graphic>
          </wp:inline>
        </w:drawing>
      </w:r>
    </w:p>
    <w:p w:rsidR="007E5D41" w:rsidRDefault="007E5D41" w:rsidP="007E5D41">
      <w:pPr>
        <w:ind w:left="0" w:firstLine="0"/>
      </w:pPr>
    </w:p>
    <w:p w:rsidR="002F2074" w:rsidRPr="007E5D41" w:rsidRDefault="002F2074" w:rsidP="007E5D41">
      <w:pPr>
        <w:ind w:left="0" w:firstLine="0"/>
        <w:rPr>
          <w:rFonts w:ascii="Segoe UI" w:hAnsi="Segoe UI" w:cs="ITCFranklinGothicStd-Book"/>
          <w:color w:val="000000"/>
          <w:sz w:val="20"/>
          <w:szCs w:val="20"/>
        </w:rPr>
      </w:pPr>
      <w:r w:rsidRPr="007E5D41">
        <w:rPr>
          <w:rFonts w:ascii="Segoe UI" w:hAnsi="Segoe UI" w:cs="ITCFranklinGothicStd-Book"/>
          <w:color w:val="000000"/>
          <w:sz w:val="20"/>
          <w:szCs w:val="20"/>
        </w:rPr>
        <w:t>Van een film dienen</w:t>
      </w:r>
      <w:r w:rsidRPr="007E5D41">
        <w:rPr>
          <w:rFonts w:ascii="Segoe UI" w:hAnsi="Segoe UI" w:cs="ITCFranklinGothicStd-Book"/>
          <w:color w:val="000000"/>
          <w:sz w:val="20"/>
          <w:szCs w:val="20"/>
        </w:rPr>
        <w:t xml:space="preserve"> (minimaal)</w:t>
      </w:r>
      <w:r w:rsidRPr="007E5D41">
        <w:rPr>
          <w:rFonts w:ascii="Segoe UI" w:hAnsi="Segoe UI" w:cs="ITCFranklinGothicStd-Book"/>
          <w:color w:val="000000"/>
          <w:sz w:val="20"/>
          <w:szCs w:val="20"/>
        </w:rPr>
        <w:t xml:space="preserve"> de volgende gegevens vastgelegd te worden:</w:t>
      </w:r>
    </w:p>
    <w:p w:rsidR="002F2074" w:rsidRDefault="002F2074" w:rsidP="002F2074">
      <w:pPr>
        <w:pStyle w:val="04Plattetekst"/>
      </w:pPr>
    </w:p>
    <w:p w:rsidR="000B4A77" w:rsidRDefault="000B4A77" w:rsidP="000B4A77">
      <w:pPr>
        <w:pStyle w:val="04Plattetekst"/>
        <w:numPr>
          <w:ilvl w:val="0"/>
          <w:numId w:val="40"/>
        </w:numPr>
      </w:pPr>
      <w:r>
        <w:t>Titel</w:t>
      </w:r>
      <w:r w:rsidR="002F2074">
        <w:t xml:space="preserve"> </w:t>
      </w:r>
      <w:r w:rsidR="002F2074">
        <w:t>(</w:t>
      </w:r>
      <w:r w:rsidR="002F2074">
        <w:t xml:space="preserve">verplicht, </w:t>
      </w:r>
      <w:r w:rsidR="002F2074">
        <w:t xml:space="preserve">maximaal </w:t>
      </w:r>
      <w:r w:rsidR="002F2074">
        <w:t>6</w:t>
      </w:r>
      <w:r w:rsidR="002F2074">
        <w:t>0 karakters)</w:t>
      </w:r>
    </w:p>
    <w:p w:rsidR="000B4A77" w:rsidRDefault="000B4A77" w:rsidP="000B4A77">
      <w:pPr>
        <w:pStyle w:val="04Plattetekst"/>
        <w:numPr>
          <w:ilvl w:val="0"/>
          <w:numId w:val="40"/>
        </w:numPr>
      </w:pPr>
      <w:r>
        <w:t>Subtitel (optioneel</w:t>
      </w:r>
      <w:r w:rsidR="002F2074">
        <w:t xml:space="preserve">, </w:t>
      </w:r>
      <w:r w:rsidR="002F2074">
        <w:t xml:space="preserve">maximaal </w:t>
      </w:r>
      <w:r w:rsidR="002F2074">
        <w:t>10</w:t>
      </w:r>
      <w:r w:rsidR="002F2074">
        <w:t>0 karakters</w:t>
      </w:r>
      <w:r>
        <w:t>)</w:t>
      </w:r>
    </w:p>
    <w:p w:rsidR="000B4A77" w:rsidRDefault="000B4A77" w:rsidP="000B4A77">
      <w:pPr>
        <w:pStyle w:val="04Plattetekst"/>
        <w:numPr>
          <w:ilvl w:val="0"/>
          <w:numId w:val="40"/>
        </w:numPr>
      </w:pPr>
      <w:r>
        <w:t>Omschrijving (maximaal 300 karakters)</w:t>
      </w:r>
    </w:p>
    <w:p w:rsidR="000B4A77" w:rsidRDefault="000B4A77" w:rsidP="000B4A77">
      <w:pPr>
        <w:pStyle w:val="04Plattetekst"/>
        <w:numPr>
          <w:ilvl w:val="0"/>
          <w:numId w:val="40"/>
        </w:numPr>
      </w:pPr>
      <w:r>
        <w:t>Filmduur in minuten (weergave in uren en minuten)</w:t>
      </w:r>
    </w:p>
    <w:p w:rsidR="000B4A77" w:rsidRDefault="000B4A77" w:rsidP="000B4A77">
      <w:pPr>
        <w:pStyle w:val="04Plattetekst"/>
        <w:numPr>
          <w:ilvl w:val="0"/>
          <w:numId w:val="40"/>
        </w:numPr>
      </w:pPr>
      <w:r>
        <w:t>Releasedatum</w:t>
      </w:r>
    </w:p>
    <w:p w:rsidR="000B4A77" w:rsidRDefault="000B4A77" w:rsidP="000B4A77">
      <w:pPr>
        <w:pStyle w:val="04Plattetekst"/>
        <w:numPr>
          <w:ilvl w:val="0"/>
          <w:numId w:val="40"/>
        </w:numPr>
      </w:pPr>
      <w:r>
        <w:t>Genre(s)</w:t>
      </w:r>
    </w:p>
    <w:p w:rsidR="005F6DD5" w:rsidRDefault="005F6DD5" w:rsidP="000B4A77">
      <w:pPr>
        <w:pStyle w:val="04Plattetekst"/>
        <w:numPr>
          <w:ilvl w:val="0"/>
          <w:numId w:val="40"/>
        </w:numPr>
      </w:pPr>
      <w:r>
        <w:t>Rating</w:t>
      </w:r>
      <w:r w:rsidR="002F2074">
        <w:t xml:space="preserve"> (</w:t>
      </w:r>
      <w:proofErr w:type="spellStart"/>
      <w:r w:rsidR="002F2074">
        <w:rPr>
          <w:i/>
        </w:rPr>
        <w:t>x.x</w:t>
      </w:r>
      <w:proofErr w:type="spellEnd"/>
      <w:r w:rsidR="002F2074">
        <w:t>/10)</w:t>
      </w:r>
    </w:p>
    <w:p w:rsidR="000B4A77" w:rsidRDefault="000B4A77" w:rsidP="000B4A77">
      <w:pPr>
        <w:pStyle w:val="04Plattetekst"/>
        <w:numPr>
          <w:ilvl w:val="0"/>
          <w:numId w:val="40"/>
        </w:numPr>
      </w:pPr>
      <w:r>
        <w:t>Cover artwork (JPG image)</w:t>
      </w:r>
    </w:p>
    <w:p w:rsidR="00931FF9" w:rsidRDefault="00931FF9" w:rsidP="000B4A77">
      <w:pPr>
        <w:pStyle w:val="04Plattetekst"/>
        <w:numPr>
          <w:ilvl w:val="0"/>
          <w:numId w:val="40"/>
        </w:numPr>
      </w:pPr>
      <w:r>
        <w:t>IMDB link (URL)</w:t>
      </w:r>
    </w:p>
    <w:p w:rsidR="002F7579" w:rsidRDefault="002F7579" w:rsidP="00077B15">
      <w:pPr>
        <w:pStyle w:val="04Plattetekst"/>
      </w:pPr>
    </w:p>
    <w:p w:rsidR="00900D1B" w:rsidRDefault="00900D1B" w:rsidP="00077B15">
      <w:pPr>
        <w:pStyle w:val="04Plattetekst"/>
      </w:pPr>
      <w:r>
        <w:t xml:space="preserve">In eerste instantie gaan we uit van Nederlandse gegevens; houd er in je ontwerp </w:t>
      </w:r>
      <w:r>
        <w:t xml:space="preserve">echter </w:t>
      </w:r>
      <w:r>
        <w:t>rekening mee dat dit overzicht in de toekomst voor meerdere landen / in meerdere talen geraadpleegd moet kunnen worden.</w:t>
      </w:r>
    </w:p>
    <w:p w:rsidR="00C64711" w:rsidRDefault="00C64711" w:rsidP="00077B15">
      <w:pPr>
        <w:pStyle w:val="04Plattetekst"/>
      </w:pPr>
    </w:p>
    <w:p w:rsidR="00C64711" w:rsidRDefault="00C64711" w:rsidP="00077B15">
      <w:pPr>
        <w:pStyle w:val="04Plattetekst"/>
      </w:pPr>
      <w:r>
        <w:t>Het filmoverzicht dient te bestaan uit een list page waarin filmtitel, filmduur, rating, releasedatum en IMDB link te zien zijn. Via het detailformulier zijn de overige gegevens in te zien en te bewerken.</w:t>
      </w:r>
    </w:p>
    <w:p w:rsidR="00900D1B" w:rsidRDefault="00900D1B" w:rsidP="00077B15">
      <w:pPr>
        <w:pStyle w:val="04Plattetekst"/>
      </w:pPr>
    </w:p>
    <w:p w:rsidR="00391D60" w:rsidRPr="00391D60" w:rsidRDefault="00391D60" w:rsidP="00077B15">
      <w:pPr>
        <w:pStyle w:val="04Plattetekst"/>
        <w:rPr>
          <w:u w:val="single"/>
        </w:rPr>
      </w:pPr>
      <w:r w:rsidRPr="00391D60">
        <w:rPr>
          <w:u w:val="single"/>
        </w:rPr>
        <w:t xml:space="preserve">Nice </w:t>
      </w:r>
      <w:proofErr w:type="spellStart"/>
      <w:r w:rsidRPr="00391D60">
        <w:rPr>
          <w:u w:val="single"/>
        </w:rPr>
        <w:t>to</w:t>
      </w:r>
      <w:proofErr w:type="spellEnd"/>
      <w:r w:rsidRPr="00391D60">
        <w:rPr>
          <w:u w:val="single"/>
        </w:rPr>
        <w:t xml:space="preserve"> have</w:t>
      </w:r>
    </w:p>
    <w:p w:rsidR="00900D1B" w:rsidRDefault="00900D1B" w:rsidP="00077B15">
      <w:pPr>
        <w:pStyle w:val="04Plattetekst"/>
      </w:pPr>
      <w:r>
        <w:t xml:space="preserve">Het dient mogelijk te zijn om </w:t>
      </w:r>
      <w:r w:rsidR="009E0042">
        <w:t xml:space="preserve">de gegevens over </w:t>
      </w:r>
      <w:r>
        <w:t xml:space="preserve">een film op te zoeken in </w:t>
      </w:r>
      <w:r>
        <w:t xml:space="preserve">The Movie DB </w:t>
      </w:r>
      <w:r>
        <w:t>op basis van zijn titel en de gewenste film vervolgens toe te voegen uit een lijst van zoekresultaten (</w:t>
      </w:r>
      <w:hyperlink r:id="rId13" w:history="1">
        <w:r w:rsidRPr="00B21377">
          <w:rPr>
            <w:rStyle w:val="Hyperlink"/>
          </w:rPr>
          <w:t>https://www.themoviedb.org/</w:t>
        </w:r>
      </w:hyperlink>
      <w:r>
        <w:t>).</w:t>
      </w:r>
      <w:r w:rsidR="009E0042">
        <w:t xml:space="preserve"> Deze </w:t>
      </w:r>
      <w:proofErr w:type="spellStart"/>
      <w:proofErr w:type="gramStart"/>
      <w:r w:rsidR="009E0042">
        <w:t>nice</w:t>
      </w:r>
      <w:proofErr w:type="spellEnd"/>
      <w:proofErr w:type="gramEnd"/>
      <w:r w:rsidR="009E0042">
        <w:t xml:space="preserve"> </w:t>
      </w:r>
      <w:proofErr w:type="spellStart"/>
      <w:r w:rsidR="009E0042">
        <w:t>to</w:t>
      </w:r>
      <w:proofErr w:type="spellEnd"/>
      <w:r w:rsidR="009E0042">
        <w:t xml:space="preserve"> have kun je uitvoeren indien je de complete solution binnen 2 weken afgerond hebt.</w:t>
      </w:r>
    </w:p>
    <w:p w:rsidR="00900D1B" w:rsidRDefault="00900D1B" w:rsidP="00077B15">
      <w:pPr>
        <w:pStyle w:val="04Plattetekst"/>
      </w:pPr>
    </w:p>
    <w:p w:rsidR="007E5D41" w:rsidRDefault="007E5D41">
      <w:pPr>
        <w:rPr>
          <w:rFonts w:ascii="Segoe UI" w:hAnsi="Segoe UI" w:cs="ITCFranklinGothicStd-Med"/>
          <w:b/>
          <w:color w:val="000000"/>
          <w:sz w:val="20"/>
          <w:szCs w:val="32"/>
        </w:rPr>
      </w:pPr>
      <w:r>
        <w:br w:type="page"/>
      </w:r>
    </w:p>
    <w:p w:rsidR="00900D1B" w:rsidRDefault="00900D1B" w:rsidP="00900D1B">
      <w:pPr>
        <w:pStyle w:val="0211Subkop"/>
      </w:pPr>
      <w:bookmarkStart w:id="47" w:name="_Toc483221796"/>
      <w:r>
        <w:lastRenderedPageBreak/>
        <w:t>Koppelen met acteurs/regisseurs</w:t>
      </w:r>
      <w:bookmarkEnd w:id="47"/>
    </w:p>
    <w:p w:rsidR="00900D1B" w:rsidRDefault="00900D1B" w:rsidP="00077B15">
      <w:pPr>
        <w:pStyle w:val="04Plattetekst"/>
      </w:pPr>
    </w:p>
    <w:p w:rsidR="00900D1B" w:rsidRDefault="00900D1B" w:rsidP="00077B15">
      <w:pPr>
        <w:pStyle w:val="04Plattetekst"/>
      </w:pPr>
      <w:r>
        <w:t>Het moet</w:t>
      </w:r>
      <w:r w:rsidR="00391D60">
        <w:t xml:space="preserve"> mogelijk gaan zijn om acteurs en regisseurs vast te leggen bij een film. We gaan hierbij gebruik maken van het</w:t>
      </w:r>
      <w:r w:rsidR="002358E0">
        <w:t xml:space="preserve"> </w:t>
      </w:r>
      <w:r w:rsidR="00391D60">
        <w:t>adresboek:</w:t>
      </w:r>
    </w:p>
    <w:p w:rsidR="00391D60" w:rsidRDefault="00391D60" w:rsidP="00077B15">
      <w:pPr>
        <w:pStyle w:val="04Plattetekst"/>
      </w:pPr>
    </w:p>
    <w:p w:rsidR="00391D60" w:rsidRDefault="00391D60" w:rsidP="00077B15">
      <w:pPr>
        <w:pStyle w:val="04Plattetekst"/>
      </w:pPr>
      <w:r>
        <w:rPr>
          <w:noProof/>
          <w:lang w:eastAsia="nl-NL"/>
        </w:rPr>
        <w:drawing>
          <wp:inline distT="0" distB="0" distL="0" distR="0" wp14:anchorId="7B44476E" wp14:editId="56365178">
            <wp:extent cx="5673090" cy="31908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3090" cy="3190875"/>
                    </a:xfrm>
                    <a:prstGeom prst="rect">
                      <a:avLst/>
                    </a:prstGeom>
                  </pic:spPr>
                </pic:pic>
              </a:graphicData>
            </a:graphic>
          </wp:inline>
        </w:drawing>
      </w:r>
    </w:p>
    <w:p w:rsidR="00391D60" w:rsidRDefault="00391D60" w:rsidP="00077B15">
      <w:pPr>
        <w:pStyle w:val="04Plattetekst"/>
      </w:pPr>
    </w:p>
    <w:p w:rsidR="00242C35" w:rsidRDefault="00242C35" w:rsidP="00077B15">
      <w:pPr>
        <w:pStyle w:val="04Plattetekst"/>
      </w:pPr>
      <w:r>
        <w:t xml:space="preserve">De NAW-gegevens (Naam, Adres, Woonplaats) van een persoon mogen </w:t>
      </w:r>
      <w:r w:rsidR="007E5D41">
        <w:t xml:space="preserve">(in principe) </w:t>
      </w:r>
      <w:r>
        <w:t xml:space="preserve">slechts éénmalig in Dynamics AX vastgelegd worden; dit dient gerealiseerd te worden door de gebruiker op basis van de naam van een persoon te laten controleren of deze persoon reeds bekend is voordat hij/zij als </w:t>
      </w:r>
      <w:r w:rsidR="007E5D41">
        <w:t>een nieuwe persoon opgevoerd mag worden</w:t>
      </w:r>
      <w:r>
        <w:t>.</w:t>
      </w:r>
    </w:p>
    <w:p w:rsidR="00242C35" w:rsidRDefault="00242C35" w:rsidP="00077B15">
      <w:pPr>
        <w:pStyle w:val="04Plattetekst"/>
      </w:pPr>
    </w:p>
    <w:p w:rsidR="0002672E" w:rsidRDefault="00607FEA" w:rsidP="00077B15">
      <w:pPr>
        <w:pStyle w:val="04Plattetekst"/>
      </w:pPr>
      <w:r>
        <w:t xml:space="preserve">Binnen de module dient het mogelijk te zijn om </w:t>
      </w:r>
      <w:proofErr w:type="spellStart"/>
      <w:r w:rsidR="0002672E">
        <w:t>regisseuts</w:t>
      </w:r>
      <w:r>
        <w:t>een</w:t>
      </w:r>
      <w:proofErr w:type="spellEnd"/>
      <w:r>
        <w:t xml:space="preserve"> overzicht te krijgen van alle regisseurs en acteurs. Gebruik een vergelijkbare technische constructie als </w:t>
      </w:r>
    </w:p>
    <w:p w:rsidR="0002672E" w:rsidRDefault="0002672E" w:rsidP="00077B15">
      <w:pPr>
        <w:pStyle w:val="04Plattetekst"/>
      </w:pPr>
    </w:p>
    <w:p w:rsidR="00391D60" w:rsidRDefault="007E5D41" w:rsidP="00077B15">
      <w:pPr>
        <w:pStyle w:val="04Plattetekst"/>
      </w:pPr>
      <w:r>
        <w:t xml:space="preserve">Het </w:t>
      </w:r>
      <w:r w:rsidR="00004F72">
        <w:t xml:space="preserve">moet mogelijk worden om </w:t>
      </w:r>
      <w:r w:rsidR="00607FEA">
        <w:t xml:space="preserve">de regisseur en </w:t>
      </w:r>
      <w:r w:rsidR="00004F72">
        <w:t>één of meer acteurs/regisseurs te koppelen aan een film.</w:t>
      </w:r>
      <w:r w:rsidR="00C64711">
        <w:t xml:space="preserve"> In het de</w:t>
      </w:r>
      <w:r w:rsidR="00607FEA">
        <w:t>tailoverzicht van een fil</w:t>
      </w:r>
      <w:bookmarkStart w:id="48" w:name="_GoBack"/>
      <w:bookmarkEnd w:id="48"/>
      <w:r w:rsidR="00607FEA">
        <w:t>m dien</w:t>
      </w:r>
      <w:r w:rsidR="0002672E">
        <w:t>t</w:t>
      </w:r>
      <w:r w:rsidR="00607FEA">
        <w:t xml:space="preserve"> </w:t>
      </w:r>
      <w:r w:rsidR="0002672E">
        <w:t xml:space="preserve">een </w:t>
      </w:r>
      <w:proofErr w:type="spellStart"/>
      <w:r w:rsidR="00607FEA">
        <w:t>fast</w:t>
      </w:r>
      <w:proofErr w:type="spellEnd"/>
      <w:r w:rsidR="00607FEA">
        <w:t xml:space="preserve"> tab </w:t>
      </w:r>
      <w:r w:rsidR="0002672E">
        <w:t xml:space="preserve">met </w:t>
      </w:r>
      <w:proofErr w:type="spellStart"/>
      <w:r w:rsidR="0002672E">
        <w:t>grid</w:t>
      </w:r>
      <w:proofErr w:type="spellEnd"/>
      <w:r w:rsidR="0002672E">
        <w:t xml:space="preserve"> </w:t>
      </w:r>
      <w:r w:rsidR="00607FEA">
        <w:t>toeg</w:t>
      </w:r>
      <w:r w:rsidR="0002672E">
        <w:t>evoegd te worden waarin de acteurs van een film getoond worden.</w:t>
      </w:r>
    </w:p>
    <w:p w:rsidR="007E5D41" w:rsidRDefault="007E5D41" w:rsidP="00077B15">
      <w:pPr>
        <w:pStyle w:val="04Plattetekst"/>
      </w:pPr>
    </w:p>
    <w:p w:rsidR="007E5D41" w:rsidRDefault="007E5D41" w:rsidP="00077B15">
      <w:pPr>
        <w:pStyle w:val="04Plattetekst"/>
      </w:pPr>
      <w:r>
        <w:t>Op basis van de selectie van een acteur of regisseur dient een SSRS-rapport gegenereerd te worden met een overzicht van de films waarin hij/zij betrokken was. Het rapport dient de naam en de geboortedatum van de persoon weer te geven en op chronologische volgorde de films waarin hij/zij betrokken was. Van de films dient de titel, eventuele subtitel en releasedatum weergegeven te worden.</w:t>
      </w:r>
    </w:p>
    <w:p w:rsidR="007E5D41" w:rsidRDefault="007E5D41" w:rsidP="00077B15">
      <w:pPr>
        <w:pStyle w:val="04Plattetekst"/>
      </w:pPr>
    </w:p>
    <w:p w:rsidR="00FC7752" w:rsidRDefault="00FC7752">
      <w:pPr>
        <w:rPr>
          <w:rFonts w:ascii="Segoe UI" w:hAnsi="Segoe UI" w:cs="ITCFranklinGothicStd-Med"/>
          <w:b/>
          <w:color w:val="000000"/>
          <w:sz w:val="20"/>
          <w:szCs w:val="32"/>
        </w:rPr>
      </w:pPr>
      <w:r>
        <w:br w:type="page"/>
      </w:r>
    </w:p>
    <w:p w:rsidR="007E5D41" w:rsidRDefault="00FC7752" w:rsidP="007E5D41">
      <w:pPr>
        <w:pStyle w:val="0211Subkop"/>
      </w:pPr>
      <w:bookmarkStart w:id="49" w:name="_Toc483221797"/>
      <w:r>
        <w:lastRenderedPageBreak/>
        <w:t>Verhuren van een film</w:t>
      </w:r>
      <w:bookmarkEnd w:id="49"/>
    </w:p>
    <w:p w:rsidR="00FC7752" w:rsidRDefault="00FC7752" w:rsidP="00FC7752">
      <w:pPr>
        <w:pStyle w:val="04Plattetekst"/>
      </w:pPr>
    </w:p>
    <w:p w:rsidR="00FC7752" w:rsidRDefault="00FC7752" w:rsidP="00FC7752">
      <w:pPr>
        <w:pStyle w:val="04Plattetekst"/>
      </w:pPr>
      <w:r>
        <w:t xml:space="preserve">Het doel van het derde deel van het functioneel ontwerp is om het verhuren van een film te realiseren. Een film(stream) kan in verschillende kwaliteiten (SD/HD/4K) aangeboden worden aan een klant en een film heeft een bepaalde actuele populariteit. </w:t>
      </w:r>
      <w:r>
        <w:t>We</w:t>
      </w:r>
      <w:r w:rsidR="005F775B">
        <w:t xml:space="preserve"> gaan </w:t>
      </w:r>
      <w:r w:rsidR="001D57A0">
        <w:t>het verhuren</w:t>
      </w:r>
      <w:r w:rsidR="005F775B">
        <w:t xml:space="preserve"> realiseren door nieuwe verkooporderregels te genereren voor iedere huuractie die een klant onderneemt. </w:t>
      </w:r>
    </w:p>
    <w:p w:rsidR="005F775B" w:rsidRDefault="005F775B" w:rsidP="00FC7752">
      <w:pPr>
        <w:pStyle w:val="04Plattetekst"/>
      </w:pPr>
    </w:p>
    <w:p w:rsidR="00220307" w:rsidRDefault="00720332" w:rsidP="00720332">
      <w:pPr>
        <w:pStyle w:val="04Plattetekst"/>
      </w:pPr>
      <w:r>
        <w:t xml:space="preserve">De financiële basis waarop de module gaat functioneren is het afrekenen van verkooporderregels aan een klant. Voor iedere klant die films huurt, gaat een verkooporder bestaan die enkel gebruikt wordt voor het afrekenen van filmhuur. Op iedere regel van de verkoopporder wordt een zogenaamd serviceartikel gefactureerd. </w:t>
      </w:r>
      <w:r>
        <w:t xml:space="preserve">Voor dit serviceartikel zijn de productdimensies kleur en stijl actief. </w:t>
      </w:r>
    </w:p>
    <w:p w:rsidR="00220307" w:rsidRDefault="00220307" w:rsidP="00720332">
      <w:pPr>
        <w:pStyle w:val="04Plattetekst"/>
      </w:pPr>
    </w:p>
    <w:p w:rsidR="00220307" w:rsidRDefault="00220307" w:rsidP="00720332">
      <w:pPr>
        <w:pStyle w:val="04Plattetekst"/>
      </w:pPr>
      <w:r>
        <w:rPr>
          <w:noProof/>
          <w:lang w:eastAsia="nl-NL"/>
        </w:rPr>
        <w:drawing>
          <wp:inline distT="0" distB="0" distL="0" distR="0" wp14:anchorId="5CA72BEC" wp14:editId="450FC06F">
            <wp:extent cx="5673090" cy="31908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3090" cy="3190875"/>
                    </a:xfrm>
                    <a:prstGeom prst="rect">
                      <a:avLst/>
                    </a:prstGeom>
                  </pic:spPr>
                </pic:pic>
              </a:graphicData>
            </a:graphic>
          </wp:inline>
        </w:drawing>
      </w:r>
    </w:p>
    <w:p w:rsidR="00220307" w:rsidRDefault="00220307" w:rsidP="00720332">
      <w:pPr>
        <w:pStyle w:val="04Plattetekst"/>
      </w:pPr>
    </w:p>
    <w:p w:rsidR="00220307" w:rsidRDefault="00220307">
      <w:pPr>
        <w:rPr>
          <w:rFonts w:ascii="Segoe UI" w:hAnsi="Segoe UI" w:cs="ITCFranklinGothicStd-Book"/>
          <w:color w:val="000000"/>
          <w:sz w:val="20"/>
          <w:szCs w:val="20"/>
        </w:rPr>
      </w:pPr>
      <w:r>
        <w:br w:type="page"/>
      </w:r>
    </w:p>
    <w:p w:rsidR="00720332" w:rsidRDefault="00720332" w:rsidP="00720332">
      <w:pPr>
        <w:pStyle w:val="04Plattetekst"/>
      </w:pPr>
      <w:r>
        <w:lastRenderedPageBreak/>
        <w:t xml:space="preserve">Kleur stelt de resolutie van </w:t>
      </w:r>
      <w:r w:rsidR="00220307">
        <w:t xml:space="preserve">de content van </w:t>
      </w:r>
      <w:r>
        <w:t xml:space="preserve">de filmstream voor (HD, SD, 4K) en stijl is een (arbitraire) maat voor de populariteit van </w:t>
      </w:r>
      <w:r w:rsidR="00607FEA">
        <w:t xml:space="preserve">het huren van </w:t>
      </w:r>
      <w:r>
        <w:t>een film</w:t>
      </w:r>
      <w:r w:rsidR="00607FEA">
        <w:t xml:space="preserve"> (niet hetzelfde als de rating van een film!).</w:t>
      </w:r>
      <w:r>
        <w:t xml:space="preserve"> </w:t>
      </w:r>
      <w:r w:rsidR="00607FEA">
        <w:t>G</w:t>
      </w:r>
      <w:r>
        <w:t xml:space="preserve">ebruik binnen de movie </w:t>
      </w:r>
      <w:proofErr w:type="spellStart"/>
      <w:r>
        <w:t>rental</w:t>
      </w:r>
      <w:proofErr w:type="spellEnd"/>
      <w:r>
        <w:t xml:space="preserve"> module de benaming resolutie en populariteit voor </w:t>
      </w:r>
      <w:r w:rsidR="00220307">
        <w:t xml:space="preserve">de productdimensies </w:t>
      </w:r>
      <w:r>
        <w:t>kleur en stijl.</w:t>
      </w:r>
      <w:r w:rsidRPr="00720332">
        <w:t xml:space="preserve"> </w:t>
      </w:r>
    </w:p>
    <w:p w:rsidR="00720332" w:rsidRDefault="00720332" w:rsidP="00FC7752">
      <w:pPr>
        <w:pStyle w:val="04Plattetekst"/>
      </w:pPr>
    </w:p>
    <w:p w:rsidR="00720332" w:rsidRDefault="00720332" w:rsidP="00FC7752">
      <w:pPr>
        <w:pStyle w:val="04Plattetekst"/>
      </w:pPr>
      <w:r>
        <w:rPr>
          <w:noProof/>
          <w:lang w:eastAsia="nl-NL"/>
        </w:rPr>
        <w:drawing>
          <wp:inline distT="0" distB="0" distL="0" distR="0" wp14:anchorId="592EFCFB" wp14:editId="7AAC14C7">
            <wp:extent cx="5673090" cy="28778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3090" cy="2877820"/>
                    </a:xfrm>
                    <a:prstGeom prst="rect">
                      <a:avLst/>
                    </a:prstGeom>
                  </pic:spPr>
                </pic:pic>
              </a:graphicData>
            </a:graphic>
          </wp:inline>
        </w:drawing>
      </w:r>
    </w:p>
    <w:p w:rsidR="00720332" w:rsidRDefault="00720332" w:rsidP="00FC7752">
      <w:pPr>
        <w:pStyle w:val="04Plattetekst"/>
      </w:pPr>
    </w:p>
    <w:p w:rsidR="00220307" w:rsidRDefault="00220307" w:rsidP="00220307">
      <w:pPr>
        <w:pStyle w:val="04Plattetekst"/>
      </w:pPr>
      <w:r w:rsidRPr="00220307">
        <w:rPr>
          <w:u w:val="single"/>
        </w:rPr>
        <w:t>Let op</w:t>
      </w:r>
      <w:r>
        <w:t xml:space="preserve">: niet alle combinaties van kleur en stijl zijn aangelegd! Alleen bekende productvarianten mogen gekozen kunnen worden. </w:t>
      </w:r>
    </w:p>
    <w:p w:rsidR="00220307" w:rsidRDefault="00220307" w:rsidP="00220307">
      <w:pPr>
        <w:pStyle w:val="04Plattetekst"/>
      </w:pPr>
    </w:p>
    <w:p w:rsidR="00220307" w:rsidRDefault="00220307" w:rsidP="00220307">
      <w:pPr>
        <w:pStyle w:val="04Plattetekst"/>
      </w:pPr>
      <w:r>
        <w:t>De huurprijs van de film is vastgelegd in de handelsovereenkomsten van het serviceartikel.</w:t>
      </w:r>
    </w:p>
    <w:p w:rsidR="00220307" w:rsidRDefault="00220307" w:rsidP="00FC7752">
      <w:pPr>
        <w:pStyle w:val="04Plattetekst"/>
      </w:pPr>
    </w:p>
    <w:p w:rsidR="00220307" w:rsidRDefault="00220307" w:rsidP="00220307">
      <w:pPr>
        <w:pStyle w:val="04Plattetekst"/>
      </w:pPr>
      <w:r>
        <w:t>O</w:t>
      </w:r>
      <w:r w:rsidR="002A0BF5">
        <w:t xml:space="preserve">m huuracties vast te kunnen gaan leggen is </w:t>
      </w:r>
      <w:r>
        <w:t>nodig om een aantal zaken vast te gaan leggen i</w:t>
      </w:r>
      <w:r w:rsidR="002A0BF5">
        <w:t xml:space="preserve">n de parameters van de </w:t>
      </w:r>
      <w:proofErr w:type="spellStart"/>
      <w:r w:rsidR="002A0BF5">
        <w:t>rental</w:t>
      </w:r>
      <w:proofErr w:type="spellEnd"/>
      <w:r w:rsidR="002A0BF5">
        <w:t xml:space="preserve"> module. Deze</w:t>
      </w:r>
      <w:r>
        <w:t xml:space="preserve"> parameters</w:t>
      </w:r>
      <w:r w:rsidR="002A0BF5">
        <w:t xml:space="preserve"> zijn het serviceartikel dat gebruikt gaat worden binnen de module</w:t>
      </w:r>
      <w:r>
        <w:t xml:space="preserve"> en</w:t>
      </w:r>
      <w:r w:rsidRPr="00220307">
        <w:t xml:space="preserve"> </w:t>
      </w:r>
      <w:r>
        <w:t>welke resolutie en populariteit de standaardkeuzes worden voor een huuractie.</w:t>
      </w:r>
    </w:p>
    <w:p w:rsidR="00220307" w:rsidRDefault="00220307" w:rsidP="00220307">
      <w:pPr>
        <w:pStyle w:val="04Plattetekst"/>
      </w:pPr>
    </w:p>
    <w:p w:rsidR="00220307" w:rsidRDefault="00220307" w:rsidP="00220307">
      <w:pPr>
        <w:pStyle w:val="04Plattetekst"/>
      </w:pPr>
      <w:r>
        <w:t xml:space="preserve">Het is nodig om het filmoverzicht uit te breiden met </w:t>
      </w:r>
      <w:r w:rsidR="00607FEA">
        <w:t xml:space="preserve">veld waarin </w:t>
      </w:r>
      <w:r>
        <w:t xml:space="preserve">de (actuele) </w:t>
      </w:r>
      <w:r w:rsidR="00607FEA">
        <w:t>huur</w:t>
      </w:r>
      <w:r>
        <w:t xml:space="preserve">populariteit van een </w:t>
      </w:r>
      <w:r w:rsidR="00607FEA">
        <w:t>film vastgelegd wordt</w:t>
      </w:r>
    </w:p>
    <w:p w:rsidR="00220307" w:rsidRDefault="00220307" w:rsidP="00220307">
      <w:pPr>
        <w:pStyle w:val="04Plattetekst"/>
      </w:pPr>
    </w:p>
    <w:p w:rsidR="002A0BF5" w:rsidRDefault="002A0BF5" w:rsidP="00FC7752">
      <w:pPr>
        <w:pStyle w:val="04Plattetekst"/>
      </w:pPr>
    </w:p>
    <w:p w:rsidR="002A0BF5" w:rsidRDefault="002A0BF5" w:rsidP="00FC7752">
      <w:pPr>
        <w:pStyle w:val="04Plattetekst"/>
      </w:pPr>
    </w:p>
    <w:p w:rsidR="002A0BF5" w:rsidRDefault="002A0BF5" w:rsidP="00FC7752">
      <w:pPr>
        <w:pStyle w:val="04Plattetekst"/>
      </w:pPr>
      <w:r>
        <w:rPr>
          <w:noProof/>
          <w:lang w:eastAsia="nl-NL"/>
        </w:rPr>
        <w:lastRenderedPageBreak/>
        <w:drawing>
          <wp:inline distT="0" distB="0" distL="0" distR="0" wp14:anchorId="4ABD217F" wp14:editId="76BCB5E4">
            <wp:extent cx="5673090" cy="3190875"/>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3090" cy="3190875"/>
                    </a:xfrm>
                    <a:prstGeom prst="rect">
                      <a:avLst/>
                    </a:prstGeom>
                  </pic:spPr>
                </pic:pic>
              </a:graphicData>
            </a:graphic>
          </wp:inline>
        </w:drawing>
      </w:r>
    </w:p>
    <w:p w:rsidR="002A0BF5" w:rsidRDefault="002A0BF5" w:rsidP="00FC7752">
      <w:pPr>
        <w:pStyle w:val="04Plattetekst"/>
      </w:pPr>
    </w:p>
    <w:p w:rsidR="002A0BF5" w:rsidRDefault="002A0BF5" w:rsidP="00FC7752">
      <w:pPr>
        <w:pStyle w:val="04Plattetekst"/>
      </w:pPr>
      <w:r>
        <w:t xml:space="preserve">toekennen van </w:t>
      </w:r>
    </w:p>
    <w:p w:rsidR="002A0BF5" w:rsidRDefault="002A0BF5" w:rsidP="00FC7752">
      <w:pPr>
        <w:pStyle w:val="04Plattetekst"/>
      </w:pPr>
    </w:p>
    <w:p w:rsidR="001D57A0" w:rsidRDefault="005F775B" w:rsidP="00FC7752">
      <w:pPr>
        <w:pStyle w:val="04Plattetekst"/>
      </w:pPr>
      <w:r>
        <w:t xml:space="preserve">Er dient een nieuwe knop </w:t>
      </w:r>
      <w:r w:rsidR="00B91303">
        <w:t xml:space="preserve">voor </w:t>
      </w:r>
      <w:r w:rsidR="00B91303">
        <w:t>huuractie</w:t>
      </w:r>
      <w:r w:rsidR="00B91303">
        <w:t xml:space="preserve"> </w:t>
      </w:r>
      <w:r>
        <w:t xml:space="preserve">toegevoegd te worden aan het filmoverzicht. Deze knop moet voor iedere geselecteerde film een nieuwe </w:t>
      </w:r>
      <w:r w:rsidR="00720332">
        <w:t>huuractie</w:t>
      </w:r>
      <w:r>
        <w:t xml:space="preserve"> gaan genereren</w:t>
      </w:r>
      <w:r w:rsidR="00720332">
        <w:t xml:space="preserve">; in de huuractie wordt vastgelegd welke klant welke film heeft willen </w:t>
      </w:r>
      <w:proofErr w:type="gramStart"/>
      <w:r w:rsidR="00720332">
        <w:t xml:space="preserve">huren </w:t>
      </w:r>
      <w:r>
        <w:t>.</w:t>
      </w:r>
      <w:proofErr w:type="gramEnd"/>
      <w:r>
        <w:t xml:space="preserve"> </w:t>
      </w:r>
      <w:r w:rsidR="00B91303">
        <w:t xml:space="preserve">Iedere verkooporderregel zal voor </w:t>
      </w:r>
      <w:r w:rsidR="002A0BF5">
        <w:t>het</w:t>
      </w:r>
      <w:r w:rsidR="00B91303">
        <w:t xml:space="preserve"> </w:t>
      </w:r>
      <w:r w:rsidR="002A0BF5">
        <w:t>ingestelde</w:t>
      </w:r>
      <w:r w:rsidR="00B91303">
        <w:t xml:space="preserve"> serviceartikel aangemaakt moeten worden. Welk artikel dit serviceartikel is, moet ingesteld kunnen worden in de (nog te maken) parameters van de </w:t>
      </w:r>
      <w:r w:rsidR="001D57A0">
        <w:t xml:space="preserve">movie </w:t>
      </w:r>
      <w:proofErr w:type="spellStart"/>
      <w:r w:rsidR="001D57A0">
        <w:t>rental</w:t>
      </w:r>
      <w:proofErr w:type="spellEnd"/>
      <w:r w:rsidR="001D57A0">
        <w:t xml:space="preserve"> </w:t>
      </w:r>
      <w:r w:rsidR="00B91303">
        <w:t>module. Voor dit serviceartikel zijn de productdimensies kleur en stijl actief. Kleur stelt voor dit artikel de resolutie van de filmstream voor (HD, SD, 4K) en stijl is een (arbitraire) maat voor de populariteit van een film</w:t>
      </w:r>
      <w:r w:rsidR="001D57A0">
        <w:t xml:space="preserve">; gebruik binnen de movie </w:t>
      </w:r>
      <w:proofErr w:type="spellStart"/>
      <w:r w:rsidR="001D57A0">
        <w:t>rental</w:t>
      </w:r>
      <w:proofErr w:type="spellEnd"/>
      <w:r w:rsidR="001D57A0">
        <w:t xml:space="preserve"> module de benaming resolutie en populariteit voor kleur en stijl</w:t>
      </w:r>
      <w:r w:rsidR="00B91303">
        <w:t xml:space="preserve">. In de parameters van de module moet vastgelegd worden welke </w:t>
      </w:r>
      <w:r w:rsidR="001D57A0">
        <w:t>resolutie</w:t>
      </w:r>
      <w:r w:rsidR="00B91303">
        <w:t xml:space="preserve"> en </w:t>
      </w:r>
      <w:r w:rsidR="001D57A0">
        <w:t>populariteit</w:t>
      </w:r>
      <w:r w:rsidR="00B91303">
        <w:t xml:space="preserve"> de standaardkeuzes worden voor een huuractie</w:t>
      </w:r>
      <w:r w:rsidR="001D57A0">
        <w:t>.</w:t>
      </w:r>
    </w:p>
    <w:p w:rsidR="001D57A0" w:rsidRDefault="001D57A0" w:rsidP="00FC7752">
      <w:pPr>
        <w:pStyle w:val="04Plattetekst"/>
      </w:pPr>
    </w:p>
    <w:p w:rsidR="001D57A0" w:rsidRDefault="001D57A0" w:rsidP="00FC7752">
      <w:pPr>
        <w:pStyle w:val="04Plattetekst"/>
      </w:pPr>
    </w:p>
    <w:p w:rsidR="001D57A0" w:rsidRDefault="001D57A0" w:rsidP="00FC7752">
      <w:pPr>
        <w:pStyle w:val="04Plattetekst"/>
      </w:pPr>
    </w:p>
    <w:p w:rsidR="007E5D41" w:rsidRDefault="007E5D41" w:rsidP="00077B15">
      <w:pPr>
        <w:pStyle w:val="04Plattetekst"/>
      </w:pPr>
    </w:p>
    <w:p w:rsidR="001D57A0" w:rsidRDefault="001D57A0" w:rsidP="00077B15">
      <w:pPr>
        <w:pStyle w:val="04Plattetekst"/>
      </w:pPr>
      <w:r>
        <w:t>Wanneer de knop gebruikt wordt op het filmoverzicht, dient een dialoog getoond te worden aan de gebruiker met de volgende velden:</w:t>
      </w:r>
    </w:p>
    <w:p w:rsidR="001D57A0" w:rsidRDefault="001D57A0" w:rsidP="001D57A0">
      <w:pPr>
        <w:pStyle w:val="04Plattetekst"/>
        <w:numPr>
          <w:ilvl w:val="0"/>
          <w:numId w:val="41"/>
        </w:numPr>
      </w:pPr>
      <w:r>
        <w:t>Klantnummer</w:t>
      </w:r>
    </w:p>
    <w:p w:rsidR="00720332" w:rsidRDefault="001D57A0" w:rsidP="00720332">
      <w:pPr>
        <w:pStyle w:val="04Plattetekst"/>
        <w:numPr>
          <w:ilvl w:val="0"/>
          <w:numId w:val="41"/>
        </w:numPr>
      </w:pPr>
      <w:r>
        <w:t>Resolutie.</w:t>
      </w:r>
    </w:p>
    <w:p w:rsidR="001D57A0" w:rsidRDefault="00720332" w:rsidP="00720332">
      <w:pPr>
        <w:pStyle w:val="04Plattetekst"/>
      </w:pPr>
      <w:r>
        <w:t>Nadat de gebruiker zijn keuzes bevestigd heeft, dient er een record te ont</w:t>
      </w:r>
    </w:p>
    <w:p w:rsidR="001F4C8B" w:rsidRDefault="001F4C8B" w:rsidP="00077B15">
      <w:pPr>
        <w:pStyle w:val="04Plattetekst"/>
      </w:pPr>
    </w:p>
    <w:p w:rsidR="001F4C8B" w:rsidRPr="002A0BF5" w:rsidRDefault="008A28F4" w:rsidP="002A0BF5">
      <w:pPr>
        <w:rPr>
          <w:rFonts w:ascii="Franklin Gothic Book" w:hAnsi="Franklin Gothic Book" w:cs="ITCFranklinGothicStd-Book"/>
          <w:color w:val="000000"/>
          <w:sz w:val="20"/>
          <w:szCs w:val="20"/>
        </w:rPr>
        <w:sectPr w:rsidR="001F4C8B" w:rsidRPr="002A0BF5" w:rsidSect="009E3F6D">
          <w:headerReference w:type="default" r:id="rId18"/>
          <w:footerReference w:type="default" r:id="rId19"/>
          <w:headerReference w:type="first" r:id="rId20"/>
          <w:footerReference w:type="first" r:id="rId21"/>
          <w:pgSz w:w="11906" w:h="16838" w:code="9"/>
          <w:pgMar w:top="2104" w:right="1486" w:bottom="1418" w:left="1486" w:header="567" w:footer="709" w:gutter="0"/>
          <w:cols w:space="708"/>
          <w:titlePg/>
          <w:docGrid w:linePitch="360"/>
        </w:sectPr>
      </w:pPr>
      <w:r>
        <w:br w:type="page"/>
      </w:r>
      <w:bookmarkEnd w:id="43"/>
      <w:bookmarkEnd w:id="44"/>
      <w:bookmarkEnd w:id="45"/>
    </w:p>
    <w:p w:rsidR="00D9531A" w:rsidRPr="00921A0A" w:rsidRDefault="00D9531A" w:rsidP="00921A0A">
      <w:pPr>
        <w:pStyle w:val="011Kop"/>
        <w:numPr>
          <w:ilvl w:val="0"/>
          <w:numId w:val="0"/>
        </w:numPr>
      </w:pPr>
    </w:p>
    <w:p w:rsidR="00D9531A" w:rsidRDefault="00D9531A"/>
    <w:p w:rsidR="004035C6" w:rsidRDefault="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Default="004035C6" w:rsidP="004035C6"/>
    <w:p w:rsidR="004035C6" w:rsidRDefault="004035C6" w:rsidP="004035C6">
      <w:pPr>
        <w:tabs>
          <w:tab w:val="left" w:pos="5366"/>
        </w:tabs>
      </w:pPr>
      <w:r>
        <w:tab/>
      </w:r>
      <w:r>
        <w:tab/>
      </w:r>
    </w:p>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Default="004035C6" w:rsidP="004035C6"/>
    <w:p w:rsidR="009167C6" w:rsidRPr="004035C6" w:rsidRDefault="004035C6" w:rsidP="004035C6">
      <w:pPr>
        <w:tabs>
          <w:tab w:val="left" w:pos="7101"/>
        </w:tabs>
      </w:pPr>
      <w:r>
        <w:tab/>
      </w:r>
      <w:r>
        <w:tab/>
      </w:r>
    </w:p>
    <w:sectPr w:rsidR="009167C6" w:rsidRPr="004035C6" w:rsidSect="00D9531A">
      <w:headerReference w:type="first" r:id="rId22"/>
      <w:footerReference w:type="first" r:id="rId23"/>
      <w:pgSz w:w="11906" w:h="16838" w:code="9"/>
      <w:pgMar w:top="2104" w:right="1486" w:bottom="1418" w:left="1486"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2604" w:rsidRDefault="00402604" w:rsidP="00EB7A84">
      <w:pPr>
        <w:spacing w:line="240" w:lineRule="auto"/>
      </w:pPr>
      <w:r>
        <w:separator/>
      </w:r>
    </w:p>
  </w:endnote>
  <w:endnote w:type="continuationSeparator" w:id="0">
    <w:p w:rsidR="00402604" w:rsidRDefault="00402604" w:rsidP="00EB7A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B9D0254A-C913-41FB-BD90-06746CC27FF7}"/>
    <w:embedBold r:id="rId2" w:fontKey="{A06B0B3B-7B83-4115-B0C5-2705B4B69F9B}"/>
    <w:embedItalic r:id="rId3" w:fontKey="{8BF110AB-7965-474D-8454-126E17BBF2B2}"/>
    <w:embedBoldItalic r:id="rId4" w:fontKey="{00D27F17-D8D2-4FE8-BA57-373091CD2C78}"/>
  </w:font>
  <w:font w:name="MS Gothic">
    <w:altName w:val="ＭＳ ゴシック"/>
    <w:panose1 w:val="020B0609070205080204"/>
    <w:charset w:val="80"/>
    <w:family w:val="modern"/>
    <w:pitch w:val="fixed"/>
    <w:sig w:usb0="E00002FF" w:usb1="6AC7FDFB" w:usb2="08000012" w:usb3="00000000" w:csb0="0002009F" w:csb1="00000000"/>
  </w:font>
  <w:font w:name="ITCFranklinGothicStd-Book">
    <w:altName w:val="ITC Franklin Gothic Std Book"/>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ITC Franklin Gothic Std Book">
    <w:panose1 w:val="00000000000000000000"/>
    <w:charset w:val="00"/>
    <w:family w:val="swiss"/>
    <w:notTrueType/>
    <w:pitch w:val="variable"/>
    <w:sig w:usb0="800000AF" w:usb1="4000204A" w:usb2="00000000" w:usb3="00000000" w:csb0="00000001" w:csb1="00000000"/>
  </w:font>
  <w:font w:name="ITCFranklinGothicStd-Med">
    <w:altName w:val="Cambria"/>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C8B" w:rsidRPr="00DD39DA" w:rsidRDefault="001F4C8B" w:rsidP="001F4C8B">
    <w:pPr>
      <w:pStyle w:val="11Adresgegevens"/>
      <w:rPr>
        <w:rFonts w:cs="Segoe UI"/>
        <w:lang w:val="en-US"/>
      </w:rPr>
    </w:pPr>
    <w:r w:rsidRPr="00DD39DA">
      <w:rPr>
        <w:rFonts w:cs="Segoe UI"/>
        <w:lang w:val="en-US"/>
      </w:rPr>
      <w:t xml:space="preserve">Copyright © </w:t>
    </w:r>
    <w:r w:rsidRPr="00DD39DA">
      <w:rPr>
        <w:rFonts w:cs="Segoe UI"/>
      </w:rPr>
      <w:fldChar w:fldCharType="begin"/>
    </w:r>
    <w:r w:rsidRPr="00DD39DA">
      <w:rPr>
        <w:rFonts w:cs="Segoe UI"/>
      </w:rPr>
      <w:instrText xml:space="preserve"> DATE \@ "yyyy" \* MERGEFORMAT </w:instrText>
    </w:r>
    <w:r w:rsidRPr="00DD39DA">
      <w:rPr>
        <w:rFonts w:cs="Segoe UI"/>
      </w:rPr>
      <w:fldChar w:fldCharType="separate"/>
    </w:r>
    <w:r w:rsidR="00762B40">
      <w:rPr>
        <w:rFonts w:cs="Segoe UI"/>
        <w:noProof/>
      </w:rPr>
      <w:t>2017</w:t>
    </w:r>
    <w:r w:rsidRPr="00DD39DA">
      <w:rPr>
        <w:rFonts w:cs="Segoe UI"/>
      </w:rPr>
      <w:fldChar w:fldCharType="end"/>
    </w:r>
    <w:r w:rsidRPr="00DD39DA">
      <w:rPr>
        <w:rFonts w:cs="Segoe UI"/>
        <w:lang w:val="en-US"/>
      </w:rPr>
      <w:t xml:space="preserve">, Pulse Business Solutions </w:t>
    </w:r>
    <w:proofErr w:type="spellStart"/>
    <w:r w:rsidRPr="00DD39DA">
      <w:rPr>
        <w:rFonts w:cs="Segoe UI"/>
        <w:lang w:val="en-US"/>
      </w:rPr>
      <w:t>bv</w:t>
    </w:r>
    <w:proofErr w:type="spellEnd"/>
  </w:p>
  <w:p w:rsidR="00C16DDD" w:rsidRPr="00DD39DA" w:rsidRDefault="008A28F4" w:rsidP="00C16DDD">
    <w:pPr>
      <w:pStyle w:val="Quote"/>
      <w:tabs>
        <w:tab w:val="left" w:pos="8238"/>
        <w:tab w:val="right" w:pos="8934"/>
      </w:tabs>
      <w:rPr>
        <w:rFonts w:ascii="Segoe UI" w:hAnsi="Segoe UI" w:cs="Segoe UI"/>
        <w:lang w:val="en-US"/>
      </w:rPr>
    </w:pPr>
    <w:r w:rsidRPr="00DD39DA">
      <w:rPr>
        <w:rFonts w:ascii="Segoe UI" w:hAnsi="Segoe UI" w:cs="Segoe UI"/>
      </w:rPr>
      <w:fldChar w:fldCharType="begin"/>
    </w:r>
    <w:r w:rsidRPr="00DD39DA">
      <w:rPr>
        <w:rFonts w:ascii="Segoe UI" w:hAnsi="Segoe UI" w:cs="Segoe UI"/>
        <w:lang w:val="en-US"/>
      </w:rPr>
      <w:instrText xml:space="preserve"> FILENAME   \* MERGEFORMAT </w:instrText>
    </w:r>
    <w:r w:rsidRPr="00DD39DA">
      <w:rPr>
        <w:rFonts w:ascii="Segoe UI" w:hAnsi="Segoe UI" w:cs="Segoe UI"/>
      </w:rPr>
      <w:fldChar w:fldCharType="separate"/>
    </w:r>
    <w:r w:rsidR="0000151F">
      <w:rPr>
        <w:rFonts w:ascii="Segoe UI" w:hAnsi="Segoe UI" w:cs="Segoe UI"/>
        <w:noProof/>
        <w:lang w:val="en-US"/>
      </w:rPr>
      <w:t>Dynamics AX - Movie Rental Solution.docx</w:t>
    </w:r>
    <w:r w:rsidRPr="00DD39DA">
      <w:rPr>
        <w:rFonts w:ascii="Segoe UI" w:hAnsi="Segoe UI" w:cs="Segoe UI"/>
        <w:noProof/>
      </w:rPr>
      <w:fldChar w:fldCharType="end"/>
    </w:r>
    <w:r w:rsidR="00C16DDD" w:rsidRPr="00DD39DA">
      <w:rPr>
        <w:rFonts w:ascii="Segoe UI" w:hAnsi="Segoe UI" w:cs="Segoe UI"/>
        <w:lang w:val="en-US"/>
      </w:rPr>
      <w:tab/>
    </w:r>
    <w:r w:rsidR="00C16DDD" w:rsidRPr="00DD39DA">
      <w:rPr>
        <w:rFonts w:ascii="Segoe UI" w:hAnsi="Segoe UI" w:cs="Segoe UI"/>
        <w:lang w:val="en-US"/>
      </w:rPr>
      <w:tab/>
    </w:r>
    <w:r w:rsidR="008F27B0" w:rsidRPr="00DD39DA">
      <w:rPr>
        <w:rFonts w:ascii="Segoe UI" w:hAnsi="Segoe UI" w:cs="Segoe UI"/>
        <w:lang w:val="en-US"/>
      </w:rPr>
      <w:t xml:space="preserve"> </w:t>
    </w:r>
    <w:r w:rsidR="008F27B0" w:rsidRPr="00DD39DA">
      <w:rPr>
        <w:rFonts w:ascii="Segoe UI" w:hAnsi="Segoe UI" w:cs="Segoe UI"/>
      </w:rPr>
      <w:fldChar w:fldCharType="begin"/>
    </w:r>
    <w:r w:rsidR="008F27B0" w:rsidRPr="00DD39DA">
      <w:rPr>
        <w:rFonts w:ascii="Segoe UI" w:hAnsi="Segoe UI" w:cs="Segoe UI"/>
        <w:lang w:val="en-US"/>
      </w:rPr>
      <w:instrText>PAGE  \* Arabic  \* MERGEFORMAT</w:instrText>
    </w:r>
    <w:r w:rsidR="008F27B0" w:rsidRPr="00DD39DA">
      <w:rPr>
        <w:rFonts w:ascii="Segoe UI" w:hAnsi="Segoe UI" w:cs="Segoe UI"/>
      </w:rPr>
      <w:fldChar w:fldCharType="separate"/>
    </w:r>
    <w:r w:rsidR="0002672E">
      <w:rPr>
        <w:rFonts w:ascii="Segoe UI" w:hAnsi="Segoe UI" w:cs="Segoe UI"/>
        <w:noProof/>
        <w:lang w:val="en-US"/>
      </w:rPr>
      <w:t>10</w:t>
    </w:r>
    <w:r w:rsidR="008F27B0" w:rsidRPr="00DD39DA">
      <w:rPr>
        <w:rFonts w:ascii="Segoe UI" w:hAnsi="Segoe UI" w:cs="Segoe U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96C" w:rsidRDefault="0026296C">
    <w:r>
      <w:rPr>
        <w:noProof/>
        <w:lang w:eastAsia="nl-NL"/>
      </w:rPr>
      <w:drawing>
        <wp:anchor distT="0" distB="0" distL="114300" distR="114300" simplePos="0" relativeHeight="251664384" behindDoc="1" locked="0" layoutInCell="1" allowOverlap="1" wp14:anchorId="1E059DC4" wp14:editId="5882396D">
          <wp:simplePos x="0" y="0"/>
          <wp:positionH relativeFrom="column">
            <wp:posOffset>1299076</wp:posOffset>
          </wp:positionH>
          <wp:positionV relativeFrom="paragraph">
            <wp:posOffset>-2485958</wp:posOffset>
          </wp:positionV>
          <wp:extent cx="3465901" cy="1734418"/>
          <wp:effectExtent l="0" t="0" r="1270" b="0"/>
          <wp:wrapNone/>
          <wp:docPr id="15"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met pay off 2013_CMYK.jp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472848" cy="17378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7C6" w:rsidRDefault="009167C6" w:rsidP="00273018">
    <w:pPr>
      <w:pStyle w:val="Quote"/>
      <w:tabs>
        <w:tab w:val="left" w:pos="8238"/>
        <w:tab w:val="right" w:pos="8934"/>
      </w:tabs>
    </w:pPr>
    <w:r>
      <w:rPr>
        <w:noProof/>
        <w:lang w:eastAsia="nl-NL"/>
      </w:rPr>
      <w:drawing>
        <wp:anchor distT="0" distB="0" distL="114300" distR="114300" simplePos="0" relativeHeight="251685888" behindDoc="1" locked="0" layoutInCell="1" allowOverlap="1" wp14:anchorId="57977D21" wp14:editId="69A840AA">
          <wp:simplePos x="0" y="0"/>
          <wp:positionH relativeFrom="column">
            <wp:posOffset>3787145</wp:posOffset>
          </wp:positionH>
          <wp:positionV relativeFrom="paragraph">
            <wp:posOffset>-2735580</wp:posOffset>
          </wp:positionV>
          <wp:extent cx="1198221" cy="364258"/>
          <wp:effectExtent l="0" t="0" r="2540" b="0"/>
          <wp:wrapNone/>
          <wp:docPr id="297" name="Afbeelding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met pay off 2013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221" cy="364258"/>
                  </a:xfrm>
                  <a:prstGeom prst="rect">
                    <a:avLst/>
                  </a:prstGeom>
                </pic:spPr>
              </pic:pic>
            </a:graphicData>
          </a:graphic>
          <wp14:sizeRelH relativeFrom="page">
            <wp14:pctWidth>0</wp14:pctWidth>
          </wp14:sizeRelH>
          <wp14:sizeRelV relativeFrom="page">
            <wp14:pctHeight>0</wp14:pctHeight>
          </wp14:sizeRelV>
        </wp:anchor>
      </w:drawing>
    </w:r>
    <w:r w:rsidRPr="004557F5">
      <w:rPr>
        <w:noProof/>
        <w:lang w:eastAsia="nl-NL"/>
      </w:rPr>
      <mc:AlternateContent>
        <mc:Choice Requires="wps">
          <w:drawing>
            <wp:anchor distT="0" distB="0" distL="114300" distR="114300" simplePos="0" relativeHeight="251686912" behindDoc="0" locked="0" layoutInCell="1" allowOverlap="1" wp14:anchorId="76C5A640" wp14:editId="1787E60E">
              <wp:simplePos x="0" y="0"/>
              <wp:positionH relativeFrom="column">
                <wp:posOffset>3783330</wp:posOffset>
              </wp:positionH>
              <wp:positionV relativeFrom="page">
                <wp:posOffset>7950835</wp:posOffset>
              </wp:positionV>
              <wp:extent cx="1287780" cy="1857375"/>
              <wp:effectExtent l="0" t="0" r="0" b="9525"/>
              <wp:wrapNone/>
              <wp:docPr id="2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8573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9167C6" w:rsidRPr="00950529" w:rsidRDefault="009167C6" w:rsidP="00D9531A">
                          <w:pPr>
                            <w:pStyle w:val="11Adresgegevens"/>
                            <w:tabs>
                              <w:tab w:val="left" w:pos="1418"/>
                            </w:tabs>
                          </w:pPr>
                          <w:r w:rsidRPr="00950529">
                            <w:t xml:space="preserve">Pulse Business Solutions </w:t>
                          </w:r>
                          <w:proofErr w:type="spellStart"/>
                          <w:proofErr w:type="gramStart"/>
                          <w:r w:rsidRPr="00950529">
                            <w:t>bv</w:t>
                          </w:r>
                          <w:proofErr w:type="spellEnd"/>
                          <w:proofErr w:type="gramEnd"/>
                        </w:p>
                        <w:p w:rsidR="009167C6" w:rsidRPr="00950529" w:rsidRDefault="009167C6" w:rsidP="00D9531A">
                          <w:pPr>
                            <w:pStyle w:val="11Adresgegevens"/>
                            <w:spacing w:line="100" w:lineRule="exact"/>
                          </w:pPr>
                        </w:p>
                        <w:p w:rsidR="009167C6" w:rsidRPr="00950529" w:rsidRDefault="00DC76D7" w:rsidP="00D9531A">
                          <w:pPr>
                            <w:pStyle w:val="11Adresgegevens"/>
                          </w:pPr>
                          <w:r>
                            <w:t>Offices:</w:t>
                          </w:r>
                        </w:p>
                        <w:p w:rsidR="009167C6" w:rsidRPr="00950529" w:rsidRDefault="009167C6" w:rsidP="00D9531A">
                          <w:pPr>
                            <w:pStyle w:val="11Adresgegevens"/>
                            <w:rPr>
                              <w:lang w:val="nl-NL"/>
                            </w:rPr>
                          </w:pPr>
                          <w:r w:rsidRPr="00950529">
                            <w:rPr>
                              <w:lang w:val="nl-NL"/>
                            </w:rPr>
                            <w:t xml:space="preserve">Noorderpoort 21 </w:t>
                          </w:r>
                        </w:p>
                        <w:p w:rsidR="009167C6" w:rsidRPr="00950529" w:rsidRDefault="009167C6" w:rsidP="00D9531A">
                          <w:pPr>
                            <w:pStyle w:val="11Adresgegevens"/>
                            <w:rPr>
                              <w:lang w:val="nl-NL"/>
                            </w:rPr>
                          </w:pPr>
                          <w:r w:rsidRPr="00950529">
                            <w:rPr>
                              <w:lang w:val="nl-NL"/>
                            </w:rPr>
                            <w:t xml:space="preserve">NL-5916 </w:t>
                          </w:r>
                          <w:proofErr w:type="gramStart"/>
                          <w:r w:rsidRPr="00950529">
                            <w:rPr>
                              <w:lang w:val="nl-NL"/>
                            </w:rPr>
                            <w:t xml:space="preserve">PJ  </w:t>
                          </w:r>
                          <w:proofErr w:type="gramEnd"/>
                          <w:r w:rsidR="00DC76D7">
                            <w:rPr>
                              <w:lang w:val="nl-NL"/>
                            </w:rPr>
                            <w:t>VENLO</w:t>
                          </w:r>
                        </w:p>
                        <w:p w:rsidR="009167C6" w:rsidRPr="004557F5" w:rsidRDefault="009167C6" w:rsidP="00D9531A">
                          <w:pPr>
                            <w:pStyle w:val="11Adresgegevens"/>
                            <w:spacing w:line="100" w:lineRule="exact"/>
                            <w:rPr>
                              <w:lang w:val="nl-NL"/>
                            </w:rPr>
                          </w:pPr>
                        </w:p>
                        <w:p w:rsidR="009167C6" w:rsidRPr="00950529" w:rsidRDefault="009167C6" w:rsidP="00D9531A">
                          <w:pPr>
                            <w:pStyle w:val="11Adresgegevens"/>
                            <w:rPr>
                              <w:lang w:val="nl-NL"/>
                            </w:rPr>
                          </w:pPr>
                          <w:proofErr w:type="spellStart"/>
                          <w:r w:rsidRPr="00950529">
                            <w:rPr>
                              <w:lang w:val="nl-NL"/>
                            </w:rPr>
                            <w:t>Zutphenseweg</w:t>
                          </w:r>
                          <w:proofErr w:type="spellEnd"/>
                          <w:r w:rsidRPr="00950529">
                            <w:rPr>
                              <w:lang w:val="nl-NL"/>
                            </w:rPr>
                            <w:t xml:space="preserve"> 29 d3</w:t>
                          </w:r>
                        </w:p>
                        <w:p w:rsidR="009167C6" w:rsidRPr="00950529" w:rsidRDefault="009167C6" w:rsidP="00D9531A">
                          <w:pPr>
                            <w:pStyle w:val="11Adresgegevens"/>
                          </w:pPr>
                          <w:r w:rsidRPr="00950529">
                            <w:t xml:space="preserve">NL-7418 </w:t>
                          </w:r>
                          <w:proofErr w:type="gramStart"/>
                          <w:r w:rsidRPr="00950529">
                            <w:t xml:space="preserve">AH  </w:t>
                          </w:r>
                          <w:r w:rsidR="00DC76D7">
                            <w:t>DEVENTER</w:t>
                          </w:r>
                          <w:proofErr w:type="gramEnd"/>
                        </w:p>
                        <w:p w:rsidR="009167C6" w:rsidRPr="00950529" w:rsidRDefault="009167C6" w:rsidP="00D9531A">
                          <w:pPr>
                            <w:pStyle w:val="11Adresgegevens"/>
                            <w:spacing w:line="100" w:lineRule="exact"/>
                          </w:pPr>
                        </w:p>
                        <w:p w:rsidR="009167C6" w:rsidRPr="00950529" w:rsidRDefault="009167C6" w:rsidP="00D9531A">
                          <w:pPr>
                            <w:pStyle w:val="11Adresgegevens"/>
                          </w:pPr>
                          <w:r w:rsidRPr="00950529">
                            <w:t>+31 (0)88 - 424 28 28</w:t>
                          </w:r>
                        </w:p>
                        <w:p w:rsidR="009167C6" w:rsidRPr="00B83BC4" w:rsidRDefault="00402604" w:rsidP="00D9531A">
                          <w:pPr>
                            <w:pStyle w:val="11Adresgegevens"/>
                          </w:pPr>
                          <w:hyperlink r:id="rId2" w:history="1">
                            <w:r w:rsidR="009167C6" w:rsidRPr="00B83BC4">
                              <w:t>info@pulse.nl</w:t>
                            </w:r>
                          </w:hyperlink>
                        </w:p>
                        <w:p w:rsidR="009167C6" w:rsidRPr="00B83BC4" w:rsidRDefault="00402604" w:rsidP="00D9531A">
                          <w:pPr>
                            <w:pStyle w:val="11Adresgegevens"/>
                          </w:pPr>
                          <w:hyperlink r:id="rId3" w:history="1">
                            <w:r w:rsidR="009167C6" w:rsidRPr="00B83BC4">
                              <w:t>www.pulse.nl</w:t>
                            </w:r>
                          </w:hyperlink>
                        </w:p>
                        <w:p w:rsidR="009167C6" w:rsidRPr="00950529" w:rsidRDefault="009167C6" w:rsidP="00D9531A">
                          <w:pPr>
                            <w:pStyle w:val="11Adresgegevens"/>
                            <w:spacing w:line="100" w:lineRule="exact"/>
                          </w:pPr>
                        </w:p>
                        <w:p w:rsidR="009167C6" w:rsidRPr="003D5965" w:rsidRDefault="009167C6" w:rsidP="00D9531A">
                          <w:pPr>
                            <w:pStyle w:val="11Adresgegevens"/>
                            <w:rPr>
                              <w:rFonts w:ascii="Times New Roman" w:eastAsia="Times New Roman" w:hAnsi="Times New Roman"/>
                              <w:color w:val="auto"/>
                              <w:sz w:val="20"/>
                              <w:lang w:bidi="x-none"/>
                            </w:rPr>
                          </w:pPr>
                        </w:p>
                        <w:p w:rsidR="009167C6" w:rsidRPr="003D5965" w:rsidRDefault="009167C6" w:rsidP="00D9531A">
                          <w:pPr>
                            <w:pStyle w:val="11Adresgegevens"/>
                          </w:pP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C5A640" id="_x0000_t202" coordsize="21600,21600" o:spt="202" path="m,l,21600r21600,l21600,xe">
              <v:stroke joinstyle="miter"/>
              <v:path gradientshapeok="t" o:connecttype="rect"/>
            </v:shapetype>
            <v:shape id="_x0000_s1028" type="#_x0000_t202" style="position:absolute;left:0;text-align:left;margin-left:297.9pt;margin-top:626.05pt;width:101.4pt;height:146.2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" filled="f" stroked="f" strokeweight="2pt">
              <v:textbox inset="0,0,0,0">
                <w:txbxContent>
                  <w:p w:rsidR="009167C6" w:rsidRPr="00950529" w:rsidRDefault="009167C6" w:rsidP="00D9531A">
                    <w:pPr>
                      <w:pStyle w:val="11Adresgegevens"/>
                      <w:tabs>
                        <w:tab w:val="left" w:pos="1418"/>
                      </w:tabs>
                    </w:pPr>
                    <w:r w:rsidRPr="00950529">
                      <w:t xml:space="preserve">Pulse Business Solutions </w:t>
                    </w:r>
                    <w:proofErr w:type="spellStart"/>
                    <w:proofErr w:type="gramStart"/>
                    <w:r w:rsidRPr="00950529">
                      <w:t>bv</w:t>
                    </w:r>
                    <w:proofErr w:type="spellEnd"/>
                    <w:proofErr w:type="gramEnd"/>
                  </w:p>
                  <w:p w:rsidR="009167C6" w:rsidRPr="00950529" w:rsidRDefault="009167C6" w:rsidP="00D9531A">
                    <w:pPr>
                      <w:pStyle w:val="11Adresgegevens"/>
                      <w:spacing w:line="100" w:lineRule="exact"/>
                    </w:pPr>
                  </w:p>
                  <w:p w:rsidR="009167C6" w:rsidRPr="00950529" w:rsidRDefault="00DC76D7" w:rsidP="00D9531A">
                    <w:pPr>
                      <w:pStyle w:val="11Adresgegevens"/>
                    </w:pPr>
                    <w:r>
                      <w:t>Offices:</w:t>
                    </w:r>
                  </w:p>
                  <w:p w:rsidR="009167C6" w:rsidRPr="00950529" w:rsidRDefault="009167C6" w:rsidP="00D9531A">
                    <w:pPr>
                      <w:pStyle w:val="11Adresgegevens"/>
                      <w:rPr>
                        <w:lang w:val="nl-NL"/>
                      </w:rPr>
                    </w:pPr>
                    <w:r w:rsidRPr="00950529">
                      <w:rPr>
                        <w:lang w:val="nl-NL"/>
                      </w:rPr>
                      <w:t xml:space="preserve">Noorderpoort 21 </w:t>
                    </w:r>
                  </w:p>
                  <w:p w:rsidR="009167C6" w:rsidRPr="00950529" w:rsidRDefault="009167C6" w:rsidP="00D9531A">
                    <w:pPr>
                      <w:pStyle w:val="11Adresgegevens"/>
                      <w:rPr>
                        <w:lang w:val="nl-NL"/>
                      </w:rPr>
                    </w:pPr>
                    <w:r w:rsidRPr="00950529">
                      <w:rPr>
                        <w:lang w:val="nl-NL"/>
                      </w:rPr>
                      <w:t xml:space="preserve">NL-5916 </w:t>
                    </w:r>
                    <w:proofErr w:type="gramStart"/>
                    <w:r w:rsidRPr="00950529">
                      <w:rPr>
                        <w:lang w:val="nl-NL"/>
                      </w:rPr>
                      <w:t xml:space="preserve">PJ  </w:t>
                    </w:r>
                    <w:proofErr w:type="gramEnd"/>
                    <w:r w:rsidR="00DC76D7">
                      <w:rPr>
                        <w:lang w:val="nl-NL"/>
                      </w:rPr>
                      <w:t>VENLO</w:t>
                    </w:r>
                  </w:p>
                  <w:p w:rsidR="009167C6" w:rsidRPr="004557F5" w:rsidRDefault="009167C6" w:rsidP="00D9531A">
                    <w:pPr>
                      <w:pStyle w:val="11Adresgegevens"/>
                      <w:spacing w:line="100" w:lineRule="exact"/>
                      <w:rPr>
                        <w:lang w:val="nl-NL"/>
                      </w:rPr>
                    </w:pPr>
                  </w:p>
                  <w:p w:rsidR="009167C6" w:rsidRPr="00950529" w:rsidRDefault="009167C6" w:rsidP="00D9531A">
                    <w:pPr>
                      <w:pStyle w:val="11Adresgegevens"/>
                      <w:rPr>
                        <w:lang w:val="nl-NL"/>
                      </w:rPr>
                    </w:pPr>
                    <w:proofErr w:type="spellStart"/>
                    <w:r w:rsidRPr="00950529">
                      <w:rPr>
                        <w:lang w:val="nl-NL"/>
                      </w:rPr>
                      <w:t>Zutphenseweg</w:t>
                    </w:r>
                    <w:proofErr w:type="spellEnd"/>
                    <w:r w:rsidRPr="00950529">
                      <w:rPr>
                        <w:lang w:val="nl-NL"/>
                      </w:rPr>
                      <w:t xml:space="preserve"> 29 d3</w:t>
                    </w:r>
                  </w:p>
                  <w:p w:rsidR="009167C6" w:rsidRPr="00950529" w:rsidRDefault="009167C6" w:rsidP="00D9531A">
                    <w:pPr>
                      <w:pStyle w:val="11Adresgegevens"/>
                    </w:pPr>
                    <w:r w:rsidRPr="00950529">
                      <w:t xml:space="preserve">NL-7418 </w:t>
                    </w:r>
                    <w:proofErr w:type="gramStart"/>
                    <w:r w:rsidRPr="00950529">
                      <w:t xml:space="preserve">AH  </w:t>
                    </w:r>
                    <w:r w:rsidR="00DC76D7">
                      <w:t>DEVENTER</w:t>
                    </w:r>
                    <w:proofErr w:type="gramEnd"/>
                  </w:p>
                  <w:p w:rsidR="009167C6" w:rsidRPr="00950529" w:rsidRDefault="009167C6" w:rsidP="00D9531A">
                    <w:pPr>
                      <w:pStyle w:val="11Adresgegevens"/>
                      <w:spacing w:line="100" w:lineRule="exact"/>
                    </w:pPr>
                  </w:p>
                  <w:p w:rsidR="009167C6" w:rsidRPr="00950529" w:rsidRDefault="009167C6" w:rsidP="00D9531A">
                    <w:pPr>
                      <w:pStyle w:val="11Adresgegevens"/>
                    </w:pPr>
                    <w:r w:rsidRPr="00950529">
                      <w:t>+31 (0)88 - 424 28 28</w:t>
                    </w:r>
                  </w:p>
                  <w:p w:rsidR="009167C6" w:rsidRPr="00B83BC4" w:rsidRDefault="00F91221" w:rsidP="00D9531A">
                    <w:pPr>
                      <w:pStyle w:val="11Adresgegevens"/>
                    </w:pPr>
                    <w:hyperlink r:id="rId4" w:history="1">
                      <w:r w:rsidR="009167C6" w:rsidRPr="00B83BC4">
                        <w:t>info@pulse.nl</w:t>
                      </w:r>
                    </w:hyperlink>
                  </w:p>
                  <w:p w:rsidR="009167C6" w:rsidRPr="00B83BC4" w:rsidRDefault="00F91221" w:rsidP="00D9531A">
                    <w:pPr>
                      <w:pStyle w:val="11Adresgegevens"/>
                    </w:pPr>
                    <w:hyperlink r:id="rId5" w:history="1">
                      <w:r w:rsidR="009167C6" w:rsidRPr="00B83BC4">
                        <w:t>www.pulse.nl</w:t>
                      </w:r>
                    </w:hyperlink>
                  </w:p>
                  <w:p w:rsidR="009167C6" w:rsidRPr="00950529" w:rsidRDefault="009167C6" w:rsidP="00D9531A">
                    <w:pPr>
                      <w:pStyle w:val="11Adresgegevens"/>
                      <w:spacing w:line="100" w:lineRule="exact"/>
                    </w:pPr>
                  </w:p>
                  <w:p w:rsidR="009167C6" w:rsidRPr="003D5965" w:rsidRDefault="009167C6" w:rsidP="00D9531A">
                    <w:pPr>
                      <w:pStyle w:val="11Adresgegevens"/>
                      <w:rPr>
                        <w:rFonts w:ascii="Times New Roman" w:eastAsia="Times New Roman" w:hAnsi="Times New Roman"/>
                        <w:color w:val="auto"/>
                        <w:sz w:val="20"/>
                        <w:lang w:bidi="x-none"/>
                      </w:rPr>
                    </w:pPr>
                  </w:p>
                  <w:p w:rsidR="009167C6" w:rsidRPr="003D5965" w:rsidRDefault="009167C6" w:rsidP="00D9531A">
                    <w:pPr>
                      <w:pStyle w:val="11Adresgegevens"/>
                    </w:pPr>
                  </w:p>
                </w:txbxContent>
              </v:textbox>
              <w10:wrap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2604" w:rsidRDefault="00402604" w:rsidP="00EB7A84">
      <w:pPr>
        <w:spacing w:line="240" w:lineRule="auto"/>
      </w:pPr>
      <w:r>
        <w:separator/>
      </w:r>
    </w:p>
  </w:footnote>
  <w:footnote w:type="continuationSeparator" w:id="0">
    <w:p w:rsidR="00402604" w:rsidRDefault="00402604" w:rsidP="00EB7A8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96C" w:rsidRDefault="009E3F6D">
    <w:r>
      <w:rPr>
        <w:noProof/>
        <w:lang w:eastAsia="nl-NL"/>
      </w:rPr>
      <w:drawing>
        <wp:anchor distT="0" distB="0" distL="114300" distR="114300" simplePos="0" relativeHeight="251676672" behindDoc="1" locked="0" layoutInCell="1" allowOverlap="1" wp14:anchorId="2E63EECA" wp14:editId="4ACC7B39">
          <wp:simplePos x="0" y="0"/>
          <wp:positionH relativeFrom="column">
            <wp:posOffset>4941470</wp:posOffset>
          </wp:positionH>
          <wp:positionV relativeFrom="paragraph">
            <wp:posOffset>319405</wp:posOffset>
          </wp:positionV>
          <wp:extent cx="720000" cy="218880"/>
          <wp:effectExtent l="0" t="0" r="4445" b="0"/>
          <wp:wrapNone/>
          <wp:docPr id="13"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zonder pay off 2013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000" cy="21888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96C" w:rsidRDefault="009167C6">
    <w:r>
      <w:rPr>
        <w:noProof/>
        <w:lang w:eastAsia="nl-NL"/>
      </w:rPr>
      <w:drawing>
        <wp:anchor distT="0" distB="0" distL="114300" distR="114300" simplePos="0" relativeHeight="251691008" behindDoc="1" locked="0" layoutInCell="1" allowOverlap="1" wp14:anchorId="21A00A42" wp14:editId="13B64392">
          <wp:simplePos x="0" y="0"/>
          <wp:positionH relativeFrom="column">
            <wp:posOffset>7007860</wp:posOffset>
          </wp:positionH>
          <wp:positionV relativeFrom="paragraph">
            <wp:posOffset>392430</wp:posOffset>
          </wp:positionV>
          <wp:extent cx="720000" cy="381176"/>
          <wp:effectExtent l="0" t="0" r="4445" b="0"/>
          <wp:wrapNone/>
          <wp:docPr id="14" name="Afbeelding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zonder pay off 2013_CMYK.jpg"/>
                  <pic:cNvPicPr/>
                </pic:nvPicPr>
                <pic:blipFill>
                  <a:blip cstate="print">
                    <a:extLst>
                      <a:ext uri="{28A0092B-C50C-407E-A947-70E740481C1C}">
                        <a14:useLocalDpi xmlns:a14="http://schemas.microsoft.com/office/drawing/2010/main" val="0"/>
                      </a:ext>
                    </a:extLst>
                  </a:blip>
                  <a:stretch>
                    <a:fillRect/>
                  </a:stretch>
                </pic:blipFill>
                <pic:spPr>
                  <a:xfrm>
                    <a:off x="0" y="0"/>
                    <a:ext cx="720000" cy="38117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7C6" w:rsidRDefault="009167C6">
    <w:r>
      <w:rPr>
        <w:noProof/>
        <w:lang w:eastAsia="nl-NL"/>
      </w:rPr>
      <w:drawing>
        <wp:anchor distT="0" distB="0" distL="114300" distR="114300" simplePos="0" relativeHeight="251683840" behindDoc="1" locked="0" layoutInCell="1" allowOverlap="1" wp14:anchorId="0F5D9509" wp14:editId="142B2103">
          <wp:simplePos x="0" y="0"/>
          <wp:positionH relativeFrom="column">
            <wp:posOffset>-1201187</wp:posOffset>
          </wp:positionH>
          <wp:positionV relativeFrom="paragraph">
            <wp:posOffset>-398682</wp:posOffset>
          </wp:positionV>
          <wp:extent cx="9330745" cy="6220496"/>
          <wp:effectExtent l="0" t="0" r="3810" b="8890"/>
          <wp:wrapNone/>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se_02.jpg"/>
                  <pic:cNvPicPr/>
                </pic:nvPicPr>
                <pic:blipFill>
                  <a:blip r:embed="rId1">
                    <a:extLst>
                      <a:ext uri="{28A0092B-C50C-407E-A947-70E740481C1C}">
                        <a14:useLocalDpi xmlns:a14="http://schemas.microsoft.com/office/drawing/2010/main" val="0"/>
                      </a:ext>
                    </a:extLst>
                  </a:blip>
                  <a:stretch>
                    <a:fillRect/>
                  </a:stretch>
                </pic:blipFill>
                <pic:spPr>
                  <a:xfrm>
                    <a:off x="0" y="0"/>
                    <a:ext cx="9342637" cy="6228424"/>
                  </a:xfrm>
                  <a:prstGeom prst="rect">
                    <a:avLst/>
                  </a:prstGeom>
                </pic:spPr>
              </pic:pic>
            </a:graphicData>
          </a:graphic>
          <wp14:sizeRelH relativeFrom="page">
            <wp14:pctWidth>0</wp14:pctWidth>
          </wp14:sizeRelH>
          <wp14:sizeRelV relativeFrom="page">
            <wp14:pctHeight>0</wp14:pctHeight>
          </wp14:sizeRelV>
        </wp:anchor>
      </w:drawing>
    </w:r>
  </w:p>
  <w:p w:rsidR="009167C6" w:rsidRDefault="009167C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D7172"/>
    <w:multiLevelType w:val="hybridMultilevel"/>
    <w:tmpl w:val="BA5AAA98"/>
    <w:lvl w:ilvl="0" w:tplc="2C646CF8">
      <w:start w:val="1"/>
      <w:numFmt w:val="decimal"/>
      <w:pStyle w:val="05Opsommingnummers"/>
      <w:lvlText w:val="%1"/>
      <w:lvlJc w:val="left"/>
      <w:pPr>
        <w:ind w:left="0" w:firstLine="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D316A"/>
    <w:multiLevelType w:val="hybridMultilevel"/>
    <w:tmpl w:val="1994837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24712A5"/>
    <w:multiLevelType w:val="multilevel"/>
    <w:tmpl w:val="6A0014F2"/>
    <w:lvl w:ilvl="0">
      <w:start w:val="1"/>
      <w:numFmt w:val="decimal"/>
      <w:pStyle w:val="Inhoudsopgave"/>
      <w:lvlText w:val="%1."/>
      <w:lvlJc w:val="left"/>
      <w:pPr>
        <w:ind w:left="3403" w:hanging="360"/>
      </w:pPr>
    </w:lvl>
    <w:lvl w:ilvl="1">
      <w:start w:val="2"/>
      <w:numFmt w:val="decimal"/>
      <w:pStyle w:val="Inhoudsopgave"/>
      <w:isLgl/>
      <w:lvlText w:val="%1.%2."/>
      <w:lvlJc w:val="left"/>
      <w:pPr>
        <w:ind w:left="3778" w:hanging="735"/>
      </w:pPr>
      <w:rPr>
        <w:rFonts w:hint="default"/>
      </w:rPr>
    </w:lvl>
    <w:lvl w:ilvl="2">
      <w:start w:val="1"/>
      <w:numFmt w:val="decimal"/>
      <w:isLgl/>
      <w:lvlText w:val="%1.%2.%3."/>
      <w:lvlJc w:val="left"/>
      <w:pPr>
        <w:ind w:left="3778" w:hanging="735"/>
      </w:pPr>
      <w:rPr>
        <w:rFonts w:hint="default"/>
      </w:rPr>
    </w:lvl>
    <w:lvl w:ilvl="3">
      <w:start w:val="1"/>
      <w:numFmt w:val="decimal"/>
      <w:isLgl/>
      <w:lvlText w:val="%1.%2.%3.%4."/>
      <w:lvlJc w:val="left"/>
      <w:pPr>
        <w:ind w:left="3778" w:hanging="735"/>
      </w:pPr>
      <w:rPr>
        <w:rFonts w:hint="default"/>
      </w:rPr>
    </w:lvl>
    <w:lvl w:ilvl="4">
      <w:start w:val="1"/>
      <w:numFmt w:val="decimal"/>
      <w:isLgl/>
      <w:lvlText w:val="%1.%2.%3.%4.%5."/>
      <w:lvlJc w:val="left"/>
      <w:pPr>
        <w:ind w:left="4123" w:hanging="1080"/>
      </w:pPr>
      <w:rPr>
        <w:rFonts w:hint="default"/>
      </w:rPr>
    </w:lvl>
    <w:lvl w:ilvl="5">
      <w:start w:val="1"/>
      <w:numFmt w:val="decimal"/>
      <w:isLgl/>
      <w:lvlText w:val="%1.%2.%3.%4.%5.%6."/>
      <w:lvlJc w:val="left"/>
      <w:pPr>
        <w:ind w:left="4123" w:hanging="1080"/>
      </w:pPr>
      <w:rPr>
        <w:rFonts w:hint="default"/>
      </w:rPr>
    </w:lvl>
    <w:lvl w:ilvl="6">
      <w:start w:val="1"/>
      <w:numFmt w:val="decimal"/>
      <w:isLgl/>
      <w:lvlText w:val="%1.%2.%3.%4.%5.%6.%7."/>
      <w:lvlJc w:val="left"/>
      <w:pPr>
        <w:ind w:left="4483" w:hanging="1440"/>
      </w:pPr>
      <w:rPr>
        <w:rFonts w:hint="default"/>
      </w:rPr>
    </w:lvl>
    <w:lvl w:ilvl="7">
      <w:start w:val="1"/>
      <w:numFmt w:val="decimal"/>
      <w:isLgl/>
      <w:lvlText w:val="%1.%2.%3.%4.%5.%6.%7.%8."/>
      <w:lvlJc w:val="left"/>
      <w:pPr>
        <w:ind w:left="4483" w:hanging="1440"/>
      </w:pPr>
      <w:rPr>
        <w:rFonts w:hint="default"/>
      </w:rPr>
    </w:lvl>
    <w:lvl w:ilvl="8">
      <w:start w:val="1"/>
      <w:numFmt w:val="decimal"/>
      <w:isLgl/>
      <w:lvlText w:val="%1.%2.%3.%4.%5.%6.%7.%8.%9."/>
      <w:lvlJc w:val="left"/>
      <w:pPr>
        <w:ind w:left="4843" w:hanging="1800"/>
      </w:pPr>
      <w:rPr>
        <w:rFonts w:hint="default"/>
      </w:rPr>
    </w:lvl>
  </w:abstractNum>
  <w:abstractNum w:abstractNumId="3" w15:restartNumberingAfterBreak="0">
    <w:nsid w:val="0CD7413A"/>
    <w:multiLevelType w:val="hybridMultilevel"/>
    <w:tmpl w:val="F0C08B04"/>
    <w:lvl w:ilvl="0" w:tplc="B1940064">
      <w:start w:val="1"/>
      <w:numFmt w:val="decimal"/>
      <w:lvlText w:val="1.%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D965E81"/>
    <w:multiLevelType w:val="hybridMultilevel"/>
    <w:tmpl w:val="B16063AC"/>
    <w:lvl w:ilvl="0" w:tplc="281ACB44">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0F92169E"/>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FC23EB5"/>
    <w:multiLevelType w:val="hybridMultilevel"/>
    <w:tmpl w:val="975E9018"/>
    <w:lvl w:ilvl="0" w:tplc="5518E26E">
      <w:start w:val="1"/>
      <w:numFmt w:val="decima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1785AF6"/>
    <w:multiLevelType w:val="hybridMultilevel"/>
    <w:tmpl w:val="FC668DAE"/>
    <w:lvl w:ilvl="0" w:tplc="690E96D4">
      <w:start w:val="1"/>
      <w:numFmt w:val="decimal"/>
      <w:lvlText w:val="2.%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19DE0874"/>
    <w:multiLevelType w:val="hybridMultilevel"/>
    <w:tmpl w:val="25CC6A70"/>
    <w:lvl w:ilvl="0" w:tplc="61E4DCC4">
      <w:start w:val="1"/>
      <w:numFmt w:val="decimal"/>
      <w:lvlText w:val="2.1.%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1E3623E3"/>
    <w:multiLevelType w:val="hybridMultilevel"/>
    <w:tmpl w:val="EC1EBBE8"/>
    <w:lvl w:ilvl="0" w:tplc="58647894">
      <w:start w:val="1"/>
      <w:numFmt w:val="decimal"/>
      <w:lvlText w:val="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F2C0546"/>
    <w:multiLevelType w:val="hybridMultilevel"/>
    <w:tmpl w:val="1ED054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1EA5496"/>
    <w:multiLevelType w:val="hybridMultilevel"/>
    <w:tmpl w:val="7B7A94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6AC44B7"/>
    <w:multiLevelType w:val="hybridMultilevel"/>
    <w:tmpl w:val="AE2C82C6"/>
    <w:lvl w:ilvl="0" w:tplc="000E7E92">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D88703E"/>
    <w:multiLevelType w:val="hybridMultilevel"/>
    <w:tmpl w:val="B87011F6"/>
    <w:lvl w:ilvl="0" w:tplc="BB88ECCA">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2FE63A4D"/>
    <w:multiLevelType w:val="hybridMultilevel"/>
    <w:tmpl w:val="AA3ADDC8"/>
    <w:lvl w:ilvl="0" w:tplc="2DEAAE1A">
      <w:start w:val="1"/>
      <w:numFmt w:val="decimal"/>
      <w:lvlText w:val="%1"/>
      <w:lvlJc w:val="left"/>
      <w:pPr>
        <w:ind w:left="0" w:firstLine="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2C1947"/>
    <w:multiLevelType w:val="multilevel"/>
    <w:tmpl w:val="28E2DF66"/>
    <w:styleLink w:val="Pulse"/>
    <w:lvl w:ilvl="0">
      <w:start w:val="1"/>
      <w:numFmt w:val="decimal"/>
      <w:pStyle w:val="011Kop"/>
      <w:lvlText w:val="%1"/>
      <w:lvlJc w:val="left"/>
      <w:pPr>
        <w:ind w:left="0" w:firstLine="0"/>
      </w:pPr>
      <w:rPr>
        <w:rFonts w:hint="default"/>
      </w:rPr>
    </w:lvl>
    <w:lvl w:ilvl="1">
      <w:start w:val="1"/>
      <w:numFmt w:val="decimal"/>
      <w:pStyle w:val="0211Subkop"/>
      <w:lvlText w:val="%1.%2"/>
      <w:lvlJc w:val="left"/>
      <w:pPr>
        <w:ind w:left="0" w:firstLine="0"/>
      </w:pPr>
      <w:rPr>
        <w:rFonts w:hint="default"/>
      </w:rPr>
    </w:lvl>
    <w:lvl w:ilvl="2">
      <w:start w:val="1"/>
      <w:numFmt w:val="decimal"/>
      <w:pStyle w:val="02111subkop"/>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31D569A5"/>
    <w:multiLevelType w:val="hybridMultilevel"/>
    <w:tmpl w:val="31FCD7DC"/>
    <w:lvl w:ilvl="0" w:tplc="91C80A6E">
      <w:start w:val="1"/>
      <w:numFmt w:val="decimal"/>
      <w:lvlText w:val="%1."/>
      <w:lvlJc w:val="left"/>
      <w:pPr>
        <w:ind w:left="360" w:hanging="360"/>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3A8E1B7C"/>
    <w:multiLevelType w:val="hybridMultilevel"/>
    <w:tmpl w:val="2ACC25C2"/>
    <w:lvl w:ilvl="0" w:tplc="E5A0C212">
      <w:start w:val="1"/>
      <w:numFmt w:val="decimal"/>
      <w:lvlText w:val="%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43F379FD"/>
    <w:multiLevelType w:val="hybridMultilevel"/>
    <w:tmpl w:val="A480461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468A5211"/>
    <w:multiLevelType w:val="hybridMultilevel"/>
    <w:tmpl w:val="B87011F6"/>
    <w:lvl w:ilvl="0" w:tplc="BB88ECCA">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9933DBB"/>
    <w:multiLevelType w:val="hybridMultilevel"/>
    <w:tmpl w:val="3358FFDA"/>
    <w:lvl w:ilvl="0" w:tplc="6F603ECC">
      <w:start w:val="1"/>
      <w:numFmt w:val="bullet"/>
      <w:lvlText w:val=""/>
      <w:lvlJc w:val="left"/>
      <w:pPr>
        <w:ind w:left="360" w:hanging="360"/>
      </w:pPr>
      <w:rPr>
        <w:rFonts w:ascii="Symbol" w:eastAsia="Times New Roman" w:hAnsi="Symbol" w:cs="Times New Roman" w:hint="default"/>
      </w:rPr>
    </w:lvl>
    <w:lvl w:ilvl="1" w:tplc="A2B20492" w:tentative="1">
      <w:start w:val="1"/>
      <w:numFmt w:val="bullet"/>
      <w:lvlText w:val="o"/>
      <w:lvlJc w:val="left"/>
      <w:pPr>
        <w:ind w:left="1080" w:hanging="360"/>
      </w:pPr>
      <w:rPr>
        <w:rFonts w:ascii="Courier New" w:hAnsi="Courier New" w:cs="Courier New" w:hint="default"/>
      </w:rPr>
    </w:lvl>
    <w:lvl w:ilvl="2" w:tplc="9B30F9F4" w:tentative="1">
      <w:start w:val="1"/>
      <w:numFmt w:val="bullet"/>
      <w:lvlText w:val=""/>
      <w:lvlJc w:val="left"/>
      <w:pPr>
        <w:ind w:left="1800" w:hanging="360"/>
      </w:pPr>
      <w:rPr>
        <w:rFonts w:ascii="Wingdings" w:hAnsi="Wingdings" w:hint="default"/>
      </w:rPr>
    </w:lvl>
    <w:lvl w:ilvl="3" w:tplc="C40ED1A4" w:tentative="1">
      <w:start w:val="1"/>
      <w:numFmt w:val="bullet"/>
      <w:lvlText w:val=""/>
      <w:lvlJc w:val="left"/>
      <w:pPr>
        <w:ind w:left="2520" w:hanging="360"/>
      </w:pPr>
      <w:rPr>
        <w:rFonts w:ascii="Symbol" w:hAnsi="Symbol" w:hint="default"/>
      </w:rPr>
    </w:lvl>
    <w:lvl w:ilvl="4" w:tplc="FE2C788C" w:tentative="1">
      <w:start w:val="1"/>
      <w:numFmt w:val="bullet"/>
      <w:lvlText w:val="o"/>
      <w:lvlJc w:val="left"/>
      <w:pPr>
        <w:ind w:left="3240" w:hanging="360"/>
      </w:pPr>
      <w:rPr>
        <w:rFonts w:ascii="Courier New" w:hAnsi="Courier New" w:cs="Courier New" w:hint="default"/>
      </w:rPr>
    </w:lvl>
    <w:lvl w:ilvl="5" w:tplc="20C8FA00" w:tentative="1">
      <w:start w:val="1"/>
      <w:numFmt w:val="bullet"/>
      <w:lvlText w:val=""/>
      <w:lvlJc w:val="left"/>
      <w:pPr>
        <w:ind w:left="3960" w:hanging="360"/>
      </w:pPr>
      <w:rPr>
        <w:rFonts w:ascii="Wingdings" w:hAnsi="Wingdings" w:hint="default"/>
      </w:rPr>
    </w:lvl>
    <w:lvl w:ilvl="6" w:tplc="8C90E974" w:tentative="1">
      <w:start w:val="1"/>
      <w:numFmt w:val="bullet"/>
      <w:lvlText w:val=""/>
      <w:lvlJc w:val="left"/>
      <w:pPr>
        <w:ind w:left="4680" w:hanging="360"/>
      </w:pPr>
      <w:rPr>
        <w:rFonts w:ascii="Symbol" w:hAnsi="Symbol" w:hint="default"/>
      </w:rPr>
    </w:lvl>
    <w:lvl w:ilvl="7" w:tplc="B852BDCA" w:tentative="1">
      <w:start w:val="1"/>
      <w:numFmt w:val="bullet"/>
      <w:lvlText w:val="o"/>
      <w:lvlJc w:val="left"/>
      <w:pPr>
        <w:ind w:left="5400" w:hanging="360"/>
      </w:pPr>
      <w:rPr>
        <w:rFonts w:ascii="Courier New" w:hAnsi="Courier New" w:cs="Courier New" w:hint="default"/>
      </w:rPr>
    </w:lvl>
    <w:lvl w:ilvl="8" w:tplc="66DED296" w:tentative="1">
      <w:start w:val="1"/>
      <w:numFmt w:val="bullet"/>
      <w:lvlText w:val=""/>
      <w:lvlJc w:val="left"/>
      <w:pPr>
        <w:ind w:left="6120" w:hanging="360"/>
      </w:pPr>
      <w:rPr>
        <w:rFonts w:ascii="Wingdings" w:hAnsi="Wingdings" w:hint="default"/>
      </w:rPr>
    </w:lvl>
  </w:abstractNum>
  <w:abstractNum w:abstractNumId="21" w15:restartNumberingAfterBreak="0">
    <w:nsid w:val="50E773B2"/>
    <w:multiLevelType w:val="hybridMultilevel"/>
    <w:tmpl w:val="EEE6A4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48530A9"/>
    <w:multiLevelType w:val="hybridMultilevel"/>
    <w:tmpl w:val="173817C8"/>
    <w:lvl w:ilvl="0" w:tplc="9726F72A">
      <w:start w:val="1"/>
      <w:numFmt w:val="decimal"/>
      <w:lvlText w:val="1.%1."/>
      <w:lvlJc w:val="left"/>
      <w:pPr>
        <w:ind w:left="720" w:hanging="360"/>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7A92D5C"/>
    <w:multiLevelType w:val="hybridMultilevel"/>
    <w:tmpl w:val="568A5936"/>
    <w:lvl w:ilvl="0" w:tplc="45F643E6">
      <w:start w:val="1"/>
      <w:numFmt w:val="bullet"/>
      <w:pStyle w:val="05Opsomming1"/>
      <w:lvlText w:val=""/>
      <w:lvlJc w:val="left"/>
      <w:pPr>
        <w:ind w:left="0" w:firstLine="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864947"/>
    <w:multiLevelType w:val="hybridMultilevel"/>
    <w:tmpl w:val="DB501A72"/>
    <w:lvl w:ilvl="0" w:tplc="690E96D4">
      <w:start w:val="1"/>
      <w:numFmt w:val="decimal"/>
      <w:lvlText w:val="2.%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5" w15:restartNumberingAfterBreak="0">
    <w:nsid w:val="5B7200D1"/>
    <w:multiLevelType w:val="hybridMultilevel"/>
    <w:tmpl w:val="7286EA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55D6256"/>
    <w:multiLevelType w:val="hybridMultilevel"/>
    <w:tmpl w:val="98E87412"/>
    <w:lvl w:ilvl="0" w:tplc="CE5E63E6">
      <w:numFmt w:val="bullet"/>
      <w:lvlText w:val="-"/>
      <w:lvlJc w:val="left"/>
      <w:pPr>
        <w:ind w:left="720" w:hanging="360"/>
      </w:pPr>
      <w:rPr>
        <w:rFonts w:ascii="Verdana" w:eastAsia="Calibri"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7491CAB"/>
    <w:multiLevelType w:val="hybridMultilevel"/>
    <w:tmpl w:val="FC3E7B7A"/>
    <w:lvl w:ilvl="0" w:tplc="BB88ECCA">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81B14D2"/>
    <w:multiLevelType w:val="hybridMultilevel"/>
    <w:tmpl w:val="6F824D16"/>
    <w:lvl w:ilvl="0" w:tplc="B490AB1E">
      <w:start w:val="1"/>
      <w:numFmt w:val="decimal"/>
      <w:lvlText w:val="2.1.%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E725AB6"/>
    <w:multiLevelType w:val="hybridMultilevel"/>
    <w:tmpl w:val="4BBCE272"/>
    <w:lvl w:ilvl="0" w:tplc="274ACE00">
      <w:start w:val="1"/>
      <w:numFmt w:val="decimal"/>
      <w:lvlText w:val="1.%1."/>
      <w:lvlJc w:val="left"/>
      <w:pPr>
        <w:ind w:left="720" w:hanging="360"/>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54237EB"/>
    <w:multiLevelType w:val="hybridMultilevel"/>
    <w:tmpl w:val="B16063AC"/>
    <w:lvl w:ilvl="0" w:tplc="281ACB44">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23"/>
  </w:num>
  <w:num w:numId="2">
    <w:abstractNumId w:val="2"/>
  </w:num>
  <w:num w:numId="3">
    <w:abstractNumId w:val="17"/>
  </w:num>
  <w:num w:numId="4">
    <w:abstractNumId w:val="28"/>
  </w:num>
  <w:num w:numId="5">
    <w:abstractNumId w:val="28"/>
    <w:lvlOverride w:ilvl="0">
      <w:startOverride w:val="2"/>
    </w:lvlOverride>
  </w:num>
  <w:num w:numId="6">
    <w:abstractNumId w:val="3"/>
  </w:num>
  <w:num w:numId="7">
    <w:abstractNumId w:val="6"/>
  </w:num>
  <w:num w:numId="8">
    <w:abstractNumId w:val="9"/>
  </w:num>
  <w:num w:numId="9">
    <w:abstractNumId w:val="16"/>
  </w:num>
  <w:num w:numId="10">
    <w:abstractNumId w:val="7"/>
  </w:num>
  <w:num w:numId="11">
    <w:abstractNumId w:val="30"/>
  </w:num>
  <w:num w:numId="12">
    <w:abstractNumId w:val="13"/>
  </w:num>
  <w:num w:numId="13">
    <w:abstractNumId w:val="19"/>
  </w:num>
  <w:num w:numId="14">
    <w:abstractNumId w:val="4"/>
  </w:num>
  <w:num w:numId="15">
    <w:abstractNumId w:val="22"/>
  </w:num>
  <w:num w:numId="16">
    <w:abstractNumId w:val="27"/>
  </w:num>
  <w:num w:numId="17">
    <w:abstractNumId w:val="29"/>
  </w:num>
  <w:num w:numId="18">
    <w:abstractNumId w:val="8"/>
  </w:num>
  <w:num w:numId="19">
    <w:abstractNumId w:val="24"/>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5"/>
  </w:num>
  <w:num w:numId="25">
    <w:abstractNumId w:val="15"/>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2">
      <w:lvl w:ilvl="2">
        <w:start w:val="1"/>
        <w:numFmt w:val="decimal"/>
        <w:pStyle w:val="02111subkop"/>
        <w:lvlText w:val="%1.%2.%3"/>
        <w:lvlJc w:val="left"/>
        <w:pPr>
          <w:ind w:left="0" w:firstLine="0"/>
        </w:pPr>
        <w:rPr>
          <w:rFonts w:hint="default"/>
          <w:vertAlign w:val="baseline"/>
        </w:rPr>
      </w:lvl>
    </w:lvlOverride>
  </w:num>
  <w:num w:numId="29">
    <w:abstractNumId w:val="18"/>
  </w:num>
  <w:num w:numId="30">
    <w:abstractNumId w:val="26"/>
  </w:num>
  <w:num w:numId="31">
    <w:abstractNumId w:val="20"/>
  </w:num>
  <w:num w:numId="32">
    <w:abstractNumId w:val="25"/>
  </w:num>
  <w:num w:numId="33">
    <w:abstractNumId w:val="14"/>
  </w:num>
  <w:num w:numId="34">
    <w:abstractNumId w:val="0"/>
  </w:num>
  <w:num w:numId="35">
    <w:abstractNumId w:val="0"/>
    <w:lvlOverride w:ilvl="0">
      <w:startOverride w:val="1"/>
    </w:lvlOverride>
  </w:num>
  <w:num w:numId="36">
    <w:abstractNumId w:val="0"/>
    <w:lvlOverride w:ilvl="0">
      <w:startOverride w:val="1"/>
    </w:lvlOverride>
  </w:num>
  <w:num w:numId="37">
    <w:abstractNumId w:val="21"/>
  </w:num>
  <w:num w:numId="38">
    <w:abstractNumId w:val="11"/>
  </w:num>
  <w:num w:numId="39">
    <w:abstractNumId w:val="12"/>
  </w:num>
  <w:num w:numId="40">
    <w:abstractNumId w:val="1"/>
  </w:num>
  <w:num w:numId="4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embedTrueTypeFonts/>
  <w:saveSubsetFonts/>
  <w:proofState w:spelling="clean" w:grammar="clean"/>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defaultTabStop w:val="227"/>
  <w:hyphenationZone w:val="425"/>
  <w:drawingGridHorizontalSpacing w:val="2977"/>
  <w:drawingGridVerticalSpacing w:val="2104"/>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328"/>
    <w:rsid w:val="0000151F"/>
    <w:rsid w:val="00004F72"/>
    <w:rsid w:val="0002672E"/>
    <w:rsid w:val="00031967"/>
    <w:rsid w:val="000336FD"/>
    <w:rsid w:val="0003684D"/>
    <w:rsid w:val="00037560"/>
    <w:rsid w:val="000421CC"/>
    <w:rsid w:val="000531BA"/>
    <w:rsid w:val="00064F28"/>
    <w:rsid w:val="000757B3"/>
    <w:rsid w:val="00077684"/>
    <w:rsid w:val="00077B15"/>
    <w:rsid w:val="000863D7"/>
    <w:rsid w:val="000A4815"/>
    <w:rsid w:val="000B4A77"/>
    <w:rsid w:val="000F1DC0"/>
    <w:rsid w:val="00104C56"/>
    <w:rsid w:val="001131F8"/>
    <w:rsid w:val="00120660"/>
    <w:rsid w:val="00124E6B"/>
    <w:rsid w:val="0015247E"/>
    <w:rsid w:val="0015771C"/>
    <w:rsid w:val="00163D45"/>
    <w:rsid w:val="00165BBC"/>
    <w:rsid w:val="00166DA1"/>
    <w:rsid w:val="00172968"/>
    <w:rsid w:val="00181327"/>
    <w:rsid w:val="001A246F"/>
    <w:rsid w:val="001C2C85"/>
    <w:rsid w:val="001C3720"/>
    <w:rsid w:val="001C46F7"/>
    <w:rsid w:val="001D57A0"/>
    <w:rsid w:val="001E5702"/>
    <w:rsid w:val="001F4C8B"/>
    <w:rsid w:val="00205745"/>
    <w:rsid w:val="00211C01"/>
    <w:rsid w:val="00220307"/>
    <w:rsid w:val="002358E0"/>
    <w:rsid w:val="00242C35"/>
    <w:rsid w:val="00251625"/>
    <w:rsid w:val="00256CFF"/>
    <w:rsid w:val="00257C6A"/>
    <w:rsid w:val="00261448"/>
    <w:rsid w:val="0026296C"/>
    <w:rsid w:val="00263B32"/>
    <w:rsid w:val="00273018"/>
    <w:rsid w:val="0028609F"/>
    <w:rsid w:val="00295164"/>
    <w:rsid w:val="002A0BF5"/>
    <w:rsid w:val="002A1CF0"/>
    <w:rsid w:val="002A3C0C"/>
    <w:rsid w:val="002D5039"/>
    <w:rsid w:val="002E0A40"/>
    <w:rsid w:val="002E5673"/>
    <w:rsid w:val="002F2074"/>
    <w:rsid w:val="002F7579"/>
    <w:rsid w:val="002F7FF1"/>
    <w:rsid w:val="0030319A"/>
    <w:rsid w:val="003103D0"/>
    <w:rsid w:val="00324C0E"/>
    <w:rsid w:val="00347B68"/>
    <w:rsid w:val="0035048B"/>
    <w:rsid w:val="00357160"/>
    <w:rsid w:val="00363AE6"/>
    <w:rsid w:val="00367F48"/>
    <w:rsid w:val="00391D60"/>
    <w:rsid w:val="00395BE5"/>
    <w:rsid w:val="00395FAB"/>
    <w:rsid w:val="00397937"/>
    <w:rsid w:val="003C37DD"/>
    <w:rsid w:val="003D5965"/>
    <w:rsid w:val="003F20F8"/>
    <w:rsid w:val="00402604"/>
    <w:rsid w:val="004035C6"/>
    <w:rsid w:val="00424B0A"/>
    <w:rsid w:val="00436D64"/>
    <w:rsid w:val="004377C5"/>
    <w:rsid w:val="00437B31"/>
    <w:rsid w:val="00444F3F"/>
    <w:rsid w:val="004477FB"/>
    <w:rsid w:val="00462775"/>
    <w:rsid w:val="00471BDC"/>
    <w:rsid w:val="004A54C6"/>
    <w:rsid w:val="004B1744"/>
    <w:rsid w:val="004B2364"/>
    <w:rsid w:val="004C3511"/>
    <w:rsid w:val="004F3A27"/>
    <w:rsid w:val="004F65FF"/>
    <w:rsid w:val="00516DDF"/>
    <w:rsid w:val="00522CCE"/>
    <w:rsid w:val="00531EBD"/>
    <w:rsid w:val="005470DE"/>
    <w:rsid w:val="00555140"/>
    <w:rsid w:val="005568FF"/>
    <w:rsid w:val="0056633B"/>
    <w:rsid w:val="00574BEE"/>
    <w:rsid w:val="00582B46"/>
    <w:rsid w:val="005C249E"/>
    <w:rsid w:val="005C55F2"/>
    <w:rsid w:val="005E046F"/>
    <w:rsid w:val="005F6DD5"/>
    <w:rsid w:val="005F775B"/>
    <w:rsid w:val="00607FEA"/>
    <w:rsid w:val="00611071"/>
    <w:rsid w:val="00623202"/>
    <w:rsid w:val="006232BF"/>
    <w:rsid w:val="00653B9A"/>
    <w:rsid w:val="0066205F"/>
    <w:rsid w:val="00664936"/>
    <w:rsid w:val="00684D3E"/>
    <w:rsid w:val="00692C2A"/>
    <w:rsid w:val="006A1A25"/>
    <w:rsid w:val="006A1E3D"/>
    <w:rsid w:val="006B2224"/>
    <w:rsid w:val="006C6055"/>
    <w:rsid w:val="006D6311"/>
    <w:rsid w:val="006E61FB"/>
    <w:rsid w:val="006F3143"/>
    <w:rsid w:val="006F3CA4"/>
    <w:rsid w:val="00714823"/>
    <w:rsid w:val="00717B5F"/>
    <w:rsid w:val="00717E22"/>
    <w:rsid w:val="00720332"/>
    <w:rsid w:val="0072456B"/>
    <w:rsid w:val="00733A0D"/>
    <w:rsid w:val="007426D9"/>
    <w:rsid w:val="00746987"/>
    <w:rsid w:val="0074706C"/>
    <w:rsid w:val="00761CF5"/>
    <w:rsid w:val="00762B40"/>
    <w:rsid w:val="00796D4A"/>
    <w:rsid w:val="007A08DD"/>
    <w:rsid w:val="007C1E6F"/>
    <w:rsid w:val="007C5328"/>
    <w:rsid w:val="007D0236"/>
    <w:rsid w:val="007D1A24"/>
    <w:rsid w:val="007D20BE"/>
    <w:rsid w:val="007E5D41"/>
    <w:rsid w:val="008359B1"/>
    <w:rsid w:val="00835D8A"/>
    <w:rsid w:val="008567F3"/>
    <w:rsid w:val="00857DD2"/>
    <w:rsid w:val="00863B3E"/>
    <w:rsid w:val="00867F56"/>
    <w:rsid w:val="00871BA3"/>
    <w:rsid w:val="008768FC"/>
    <w:rsid w:val="0089400E"/>
    <w:rsid w:val="00894DDD"/>
    <w:rsid w:val="008A0FF9"/>
    <w:rsid w:val="008A28F4"/>
    <w:rsid w:val="008B1C54"/>
    <w:rsid w:val="008B643E"/>
    <w:rsid w:val="008C0852"/>
    <w:rsid w:val="008E71E9"/>
    <w:rsid w:val="008F27B0"/>
    <w:rsid w:val="009008A3"/>
    <w:rsid w:val="00900D1B"/>
    <w:rsid w:val="009167C6"/>
    <w:rsid w:val="00917D68"/>
    <w:rsid w:val="00921A0A"/>
    <w:rsid w:val="00923406"/>
    <w:rsid w:val="00931FF9"/>
    <w:rsid w:val="00945D64"/>
    <w:rsid w:val="00950529"/>
    <w:rsid w:val="00961899"/>
    <w:rsid w:val="00962CDE"/>
    <w:rsid w:val="0097743B"/>
    <w:rsid w:val="00991EA9"/>
    <w:rsid w:val="00993FAC"/>
    <w:rsid w:val="009C0DED"/>
    <w:rsid w:val="009C3689"/>
    <w:rsid w:val="009C5F7D"/>
    <w:rsid w:val="009E0042"/>
    <w:rsid w:val="009E026F"/>
    <w:rsid w:val="009E304B"/>
    <w:rsid w:val="009E3F6D"/>
    <w:rsid w:val="00A47591"/>
    <w:rsid w:val="00A56ABD"/>
    <w:rsid w:val="00A617A4"/>
    <w:rsid w:val="00A63061"/>
    <w:rsid w:val="00A6607A"/>
    <w:rsid w:val="00A7340D"/>
    <w:rsid w:val="00A77B15"/>
    <w:rsid w:val="00A9201D"/>
    <w:rsid w:val="00AA35E4"/>
    <w:rsid w:val="00AC1171"/>
    <w:rsid w:val="00AD1E64"/>
    <w:rsid w:val="00AD4FC4"/>
    <w:rsid w:val="00AE5698"/>
    <w:rsid w:val="00AE6101"/>
    <w:rsid w:val="00AE6B2B"/>
    <w:rsid w:val="00AF6BCE"/>
    <w:rsid w:val="00B223AC"/>
    <w:rsid w:val="00B4115D"/>
    <w:rsid w:val="00B52A2D"/>
    <w:rsid w:val="00B611A0"/>
    <w:rsid w:val="00B70246"/>
    <w:rsid w:val="00B72178"/>
    <w:rsid w:val="00B83BC4"/>
    <w:rsid w:val="00B843D0"/>
    <w:rsid w:val="00B91303"/>
    <w:rsid w:val="00BA0BA3"/>
    <w:rsid w:val="00BB7404"/>
    <w:rsid w:val="00BE467A"/>
    <w:rsid w:val="00C10373"/>
    <w:rsid w:val="00C16DDD"/>
    <w:rsid w:val="00C26867"/>
    <w:rsid w:val="00C37A96"/>
    <w:rsid w:val="00C46CBB"/>
    <w:rsid w:val="00C64711"/>
    <w:rsid w:val="00C708D0"/>
    <w:rsid w:val="00C70950"/>
    <w:rsid w:val="00CB5DCB"/>
    <w:rsid w:val="00D01CFD"/>
    <w:rsid w:val="00D22580"/>
    <w:rsid w:val="00D350A1"/>
    <w:rsid w:val="00D9531A"/>
    <w:rsid w:val="00D963A4"/>
    <w:rsid w:val="00DC76D7"/>
    <w:rsid w:val="00DD39DA"/>
    <w:rsid w:val="00DE7DFD"/>
    <w:rsid w:val="00DF32B7"/>
    <w:rsid w:val="00DF5DBE"/>
    <w:rsid w:val="00E062BA"/>
    <w:rsid w:val="00E26172"/>
    <w:rsid w:val="00E36E65"/>
    <w:rsid w:val="00EA3E2C"/>
    <w:rsid w:val="00EB2EB2"/>
    <w:rsid w:val="00EB7A84"/>
    <w:rsid w:val="00EC1DEB"/>
    <w:rsid w:val="00ED3F56"/>
    <w:rsid w:val="00EF4911"/>
    <w:rsid w:val="00F171E5"/>
    <w:rsid w:val="00F1782A"/>
    <w:rsid w:val="00F32398"/>
    <w:rsid w:val="00F353F4"/>
    <w:rsid w:val="00F90004"/>
    <w:rsid w:val="00F91221"/>
    <w:rsid w:val="00F92BA9"/>
    <w:rsid w:val="00F95E11"/>
    <w:rsid w:val="00FA3D7A"/>
    <w:rsid w:val="00FA516E"/>
    <w:rsid w:val="00FB0765"/>
    <w:rsid w:val="00FC7752"/>
    <w:rsid w:val="00FF0D46"/>
    <w:rsid w:val="00FF1C8C"/>
    <w:rsid w:val="00FF366D"/>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iscardImageEditingData/>
  <w14:defaultImageDpi w14:val="150"/>
  <w15:docId w15:val="{23E1F324-D2C5-4285-90F9-9D751CF32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line="300" w:lineRule="atLeast"/>
        <w:ind w:left="227" w:hanging="227"/>
      </w:pPr>
    </w:pPrDefault>
  </w:docDefaults>
  <w:latentStyles w:defLockedState="0" w:defUIPriority="99" w:defSemiHidden="0" w:defUnhideWhenUsed="0" w:defQFormat="0" w:count="371">
    <w:lsdException w:name="Normal" w:uiPriority="0"/>
    <w:lsdException w:name="heading 1" w:locked="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0757B3"/>
  </w:style>
  <w:style w:type="paragraph" w:styleId="Heading1">
    <w:name w:val="heading 1"/>
    <w:aliases w:val="051,Hoofdstuk,H1,Heading A1,Tempo Heading 1"/>
    <w:basedOn w:val="Normal"/>
    <w:next w:val="Normal"/>
    <w:link w:val="Heading1Char"/>
    <w:semiHidden/>
    <w:locked/>
    <w:rsid w:val="00C26867"/>
    <w:pPr>
      <w:outlineLvl w:val="0"/>
    </w:pPr>
  </w:style>
  <w:style w:type="paragraph" w:styleId="Heading2">
    <w:name w:val="heading 2"/>
    <w:aliases w:val="052,Paragraaf,H2,Tempo Heading 2"/>
    <w:basedOn w:val="Normal"/>
    <w:next w:val="Normal"/>
    <w:link w:val="Heading2Char"/>
    <w:semiHidden/>
    <w:rsid w:val="00165BBC"/>
    <w:pPr>
      <w:keepNext/>
      <w:keepLines/>
      <w:spacing w:before="200"/>
      <w:outlineLvl w:val="1"/>
    </w:pPr>
    <w:rPr>
      <w:rFonts w:asciiTheme="majorHAnsi" w:eastAsiaTheme="majorEastAsia" w:hAnsiTheme="majorHAnsi" w:cstheme="majorBidi"/>
      <w:b/>
      <w:bCs/>
      <w:color w:val="FF0000" w:themeColor="accent1"/>
      <w:sz w:val="26"/>
      <w:szCs w:val="26"/>
    </w:rPr>
  </w:style>
  <w:style w:type="paragraph" w:styleId="Heading3">
    <w:name w:val="heading 3"/>
    <w:aliases w:val="H3,053,Sub-paragraaf,Heading A3,Tempo Heading 3"/>
    <w:basedOn w:val="Normal"/>
    <w:next w:val="Normal"/>
    <w:link w:val="Heading3Char"/>
    <w:semiHidden/>
    <w:rsid w:val="00211C01"/>
    <w:pPr>
      <w:keepNext/>
      <w:spacing w:before="240" w:after="60" w:line="240" w:lineRule="auto"/>
      <w:ind w:left="720" w:hanging="720"/>
      <w:outlineLvl w:val="2"/>
    </w:pPr>
    <w:rPr>
      <w:rFonts w:ascii="Verdana" w:eastAsia="Calibri" w:hAnsi="Verdana" w:cs="Times New Roman"/>
      <w:b/>
      <w:bCs/>
      <w:sz w:val="18"/>
      <w:szCs w:val="26"/>
      <w:lang w:eastAsia="nl-NL"/>
    </w:rPr>
  </w:style>
  <w:style w:type="paragraph" w:styleId="Heading4">
    <w:name w:val="heading 4"/>
    <w:aliases w:val="054,H4,Tempo Heading 4"/>
    <w:basedOn w:val="Normal"/>
    <w:next w:val="Normal"/>
    <w:link w:val="Heading4Char"/>
    <w:semiHidden/>
    <w:rsid w:val="00211C01"/>
    <w:pPr>
      <w:keepNext/>
      <w:keepLines/>
      <w:spacing w:before="200"/>
      <w:outlineLvl w:val="3"/>
    </w:pPr>
    <w:rPr>
      <w:rFonts w:asciiTheme="majorHAnsi" w:eastAsiaTheme="majorEastAsia" w:hAnsiTheme="majorHAnsi" w:cstheme="majorBidi"/>
      <w:b/>
      <w:bCs/>
      <w:i/>
      <w:iCs/>
      <w:color w:val="FF0000" w:themeColor="accent1"/>
    </w:rPr>
  </w:style>
  <w:style w:type="paragraph" w:styleId="Heading5">
    <w:name w:val="heading 5"/>
    <w:basedOn w:val="04Plattetekst"/>
    <w:next w:val="Normal"/>
    <w:link w:val="Heading5Char"/>
    <w:semiHidden/>
    <w:rsid w:val="004F65FF"/>
    <w:pPr>
      <w:outlineLvl w:val="4"/>
    </w:pPr>
  </w:style>
  <w:style w:type="paragraph" w:styleId="Heading6">
    <w:name w:val="heading 6"/>
    <w:basedOn w:val="Normal"/>
    <w:next w:val="Normal"/>
    <w:link w:val="Heading6Char"/>
    <w:semiHidden/>
    <w:rsid w:val="00211C01"/>
    <w:pPr>
      <w:spacing w:before="240" w:after="60" w:line="240" w:lineRule="auto"/>
      <w:ind w:left="1152" w:hanging="1152"/>
      <w:outlineLvl w:val="5"/>
    </w:pPr>
    <w:rPr>
      <w:rFonts w:ascii="Calibri" w:eastAsia="Calibri" w:hAnsi="Calibri" w:cs="Times New Roman"/>
      <w:b/>
      <w:bCs/>
      <w:lang w:eastAsia="nl-NL"/>
    </w:rPr>
  </w:style>
  <w:style w:type="paragraph" w:styleId="Heading7">
    <w:name w:val="heading 7"/>
    <w:basedOn w:val="04Plattetekst"/>
    <w:next w:val="Normal"/>
    <w:link w:val="Heading7Char"/>
    <w:semiHidden/>
    <w:rsid w:val="004F65FF"/>
    <w:pPr>
      <w:outlineLvl w:val="6"/>
    </w:pPr>
  </w:style>
  <w:style w:type="paragraph" w:styleId="Heading8">
    <w:name w:val="heading 8"/>
    <w:basedOn w:val="Normal"/>
    <w:next w:val="Normal"/>
    <w:link w:val="Heading8Char"/>
    <w:semiHidden/>
    <w:rsid w:val="00211C01"/>
    <w:pPr>
      <w:spacing w:before="240" w:after="60" w:line="240" w:lineRule="auto"/>
      <w:ind w:left="1440" w:hanging="1440"/>
      <w:outlineLvl w:val="7"/>
    </w:pPr>
    <w:rPr>
      <w:rFonts w:ascii="Calibri" w:eastAsia="Calibri" w:hAnsi="Calibri" w:cs="Times New Roman"/>
      <w:i/>
      <w:iCs/>
      <w:sz w:val="24"/>
      <w:szCs w:val="24"/>
      <w:lang w:eastAsia="nl-NL"/>
    </w:rPr>
  </w:style>
  <w:style w:type="paragraph" w:styleId="Heading9">
    <w:name w:val="heading 9"/>
    <w:aliases w:val="Bijlage"/>
    <w:basedOn w:val="Normal"/>
    <w:next w:val="Normal"/>
    <w:link w:val="Heading9Char"/>
    <w:semiHidden/>
    <w:rsid w:val="00211C01"/>
    <w:pPr>
      <w:spacing w:before="240" w:after="60" w:line="240" w:lineRule="auto"/>
      <w:ind w:left="1584" w:hanging="1584"/>
      <w:outlineLvl w:val="8"/>
    </w:pPr>
    <w:rPr>
      <w:rFonts w:ascii="Cambria" w:eastAsia="Calibri" w:hAnsi="Cambria" w:cs="Times New Roman"/>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semiHidden/>
    <w:unhideWhenUsed/>
    <w:rsid w:val="00DF32B7"/>
    <w:pPr>
      <w:spacing w:after="210" w:line="210" w:lineRule="atLeast"/>
      <w:jc w:val="both"/>
    </w:pPr>
    <w:rPr>
      <w:rFonts w:ascii="Times New Roman" w:eastAsia="Times New Roman" w:hAnsi="Times New Roman" w:cs="Times New Roman"/>
      <w:sz w:val="17"/>
      <w:szCs w:val="17"/>
      <w:lang w:eastAsia="nl-NL"/>
    </w:rPr>
  </w:style>
  <w:style w:type="paragraph" w:customStyle="1" w:styleId="Plattetekstbrief">
    <w:name w:val="Platte tekst brief"/>
    <w:basedOn w:val="NormalWeb"/>
    <w:link w:val="PlattetekstbriefChar"/>
    <w:semiHidden/>
    <w:rsid w:val="00165BBC"/>
    <w:pPr>
      <w:spacing w:before="100" w:beforeAutospacing="1" w:after="100" w:afterAutospacing="1" w:line="300" w:lineRule="atLeast"/>
      <w:jc w:val="left"/>
    </w:pPr>
    <w:rPr>
      <w:rFonts w:ascii="Franklin Gothic Book" w:hAnsi="Franklin Gothic Book" w:cs="Arial"/>
      <w:sz w:val="20"/>
      <w:szCs w:val="21"/>
      <w:lang w:val="en-GB"/>
    </w:rPr>
  </w:style>
  <w:style w:type="paragraph" w:customStyle="1" w:styleId="12BlancoGegevens">
    <w:name w:val="12_Blanco_Gegevens"/>
    <w:basedOn w:val="04Plattetekst"/>
    <w:link w:val="12BlancoGegevensChar"/>
    <w:qFormat/>
    <w:rsid w:val="00DD39DA"/>
    <w:pPr>
      <w:tabs>
        <w:tab w:val="clear" w:pos="740"/>
        <w:tab w:val="left" w:pos="567"/>
      </w:tabs>
    </w:pPr>
  </w:style>
  <w:style w:type="character" w:customStyle="1" w:styleId="NormalWebChar">
    <w:name w:val="Normal (Web) Char"/>
    <w:basedOn w:val="DefaultParagraphFont"/>
    <w:link w:val="NormalWeb"/>
    <w:uiPriority w:val="99"/>
    <w:semiHidden/>
    <w:rsid w:val="00DF32B7"/>
    <w:rPr>
      <w:rFonts w:ascii="Times New Roman" w:eastAsia="Times New Roman" w:hAnsi="Times New Roman" w:cs="Times New Roman"/>
      <w:sz w:val="17"/>
      <w:szCs w:val="17"/>
      <w:lang w:eastAsia="nl-NL"/>
    </w:rPr>
  </w:style>
  <w:style w:type="character" w:customStyle="1" w:styleId="PlattetekstbriefChar">
    <w:name w:val="Platte tekst brief Char"/>
    <w:basedOn w:val="NormalWebChar"/>
    <w:link w:val="Plattetekstbrief"/>
    <w:semiHidden/>
    <w:rsid w:val="000757B3"/>
    <w:rPr>
      <w:rFonts w:ascii="Franklin Gothic Book" w:eastAsia="Times New Roman" w:hAnsi="Franklin Gothic Book" w:cs="Arial"/>
      <w:sz w:val="20"/>
      <w:szCs w:val="21"/>
      <w:lang w:val="en-GB" w:eastAsia="nl-NL"/>
    </w:rPr>
  </w:style>
  <w:style w:type="paragraph" w:styleId="ListParagraph">
    <w:name w:val="List Paragraph"/>
    <w:basedOn w:val="Normal"/>
    <w:uiPriority w:val="99"/>
    <w:qFormat/>
    <w:rsid w:val="00DD39DA"/>
    <w:pPr>
      <w:ind w:left="720"/>
      <w:contextualSpacing/>
    </w:pPr>
    <w:rPr>
      <w:rFonts w:ascii="Segoe UI" w:hAnsi="Segoe UI"/>
    </w:rPr>
  </w:style>
  <w:style w:type="character" w:customStyle="1" w:styleId="12BlancoGegevensChar">
    <w:name w:val="12_Blanco_Gegevens Char"/>
    <w:basedOn w:val="04PlattetekstChar"/>
    <w:link w:val="12BlancoGegevens"/>
    <w:rsid w:val="00DD39DA"/>
    <w:rPr>
      <w:rFonts w:ascii="Segoe UI" w:hAnsi="Segoe UI" w:cs="ITCFranklinGothicStd-Book"/>
      <w:color w:val="000000"/>
      <w:sz w:val="20"/>
      <w:szCs w:val="20"/>
    </w:rPr>
  </w:style>
  <w:style w:type="paragraph" w:styleId="Header">
    <w:name w:val="header"/>
    <w:basedOn w:val="Normal"/>
    <w:link w:val="HeaderChar"/>
    <w:uiPriority w:val="99"/>
    <w:semiHidden/>
    <w:rsid w:val="00A6607A"/>
    <w:pPr>
      <w:tabs>
        <w:tab w:val="center" w:pos="4536"/>
        <w:tab w:val="right" w:pos="9072"/>
      </w:tabs>
      <w:spacing w:line="240" w:lineRule="auto"/>
    </w:pPr>
  </w:style>
  <w:style w:type="paragraph" w:styleId="BalloonText">
    <w:name w:val="Balloon Text"/>
    <w:basedOn w:val="Normal"/>
    <w:link w:val="BalloonTextChar"/>
    <w:uiPriority w:val="99"/>
    <w:semiHidden/>
    <w:unhideWhenUsed/>
    <w:rsid w:val="00B843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3D0"/>
    <w:rPr>
      <w:rFonts w:ascii="Tahoma" w:hAnsi="Tahoma" w:cs="Tahoma"/>
      <w:sz w:val="16"/>
      <w:szCs w:val="16"/>
    </w:rPr>
  </w:style>
  <w:style w:type="paragraph" w:customStyle="1" w:styleId="Vrijevorm">
    <w:name w:val="Vrije vorm"/>
    <w:link w:val="VrijevormChar"/>
    <w:semiHidden/>
    <w:rsid w:val="00950529"/>
    <w:pPr>
      <w:spacing w:line="240" w:lineRule="auto"/>
    </w:pPr>
    <w:rPr>
      <w:rFonts w:ascii="Helvetica" w:eastAsia="ヒラギノ角ゴ Pro W3" w:hAnsi="Helvetica" w:cs="Times New Roman"/>
      <w:color w:val="000000"/>
      <w:sz w:val="24"/>
      <w:szCs w:val="20"/>
      <w:lang w:eastAsia="nl-NL"/>
    </w:rPr>
  </w:style>
  <w:style w:type="character" w:customStyle="1" w:styleId="HeaderChar">
    <w:name w:val="Header Char"/>
    <w:basedOn w:val="DefaultParagraphFont"/>
    <w:link w:val="Header"/>
    <w:uiPriority w:val="99"/>
    <w:semiHidden/>
    <w:rsid w:val="000757B3"/>
  </w:style>
  <w:style w:type="paragraph" w:customStyle="1" w:styleId="11Adresgegevens">
    <w:name w:val="11_Adresgegevens"/>
    <w:basedOn w:val="Vrijevorm"/>
    <w:link w:val="11AdresgegevensChar"/>
    <w:qFormat/>
    <w:rsid w:val="00DD39DA"/>
    <w:pPr>
      <w:spacing w:line="240" w:lineRule="atLeast"/>
    </w:pPr>
    <w:rPr>
      <w:rFonts w:ascii="Segoe UI" w:hAnsi="Segoe UI"/>
      <w:sz w:val="16"/>
      <w:lang w:val="en-GB"/>
    </w:rPr>
  </w:style>
  <w:style w:type="character" w:customStyle="1" w:styleId="VrijevormChar">
    <w:name w:val="Vrije vorm Char"/>
    <w:basedOn w:val="DefaultParagraphFont"/>
    <w:link w:val="Vrijevorm"/>
    <w:semiHidden/>
    <w:rsid w:val="000757B3"/>
    <w:rPr>
      <w:rFonts w:ascii="Helvetica" w:eastAsia="ヒラギノ角ゴ Pro W3" w:hAnsi="Helvetica" w:cs="Times New Roman"/>
      <w:color w:val="000000"/>
      <w:sz w:val="24"/>
      <w:szCs w:val="20"/>
      <w:lang w:eastAsia="nl-NL"/>
    </w:rPr>
  </w:style>
  <w:style w:type="character" w:customStyle="1" w:styleId="11AdresgegevensChar">
    <w:name w:val="11_Adresgegevens Char"/>
    <w:basedOn w:val="VrijevormChar"/>
    <w:link w:val="11Adresgegevens"/>
    <w:rsid w:val="00DD39DA"/>
    <w:rPr>
      <w:rFonts w:ascii="Segoe UI" w:eastAsia="ヒラギノ角ゴ Pro W3" w:hAnsi="Segoe UI" w:cs="Times New Roman"/>
      <w:color w:val="000000"/>
      <w:sz w:val="16"/>
      <w:szCs w:val="20"/>
      <w:lang w:val="en-GB" w:eastAsia="nl-NL"/>
    </w:rPr>
  </w:style>
  <w:style w:type="paragraph" w:customStyle="1" w:styleId="00HeaderCover">
    <w:name w:val="00_Header Cover"/>
    <w:basedOn w:val="Normal"/>
    <w:link w:val="00HeaderCoverChar"/>
    <w:qFormat/>
    <w:rsid w:val="00DD39DA"/>
    <w:pPr>
      <w:spacing w:line="700" w:lineRule="atLeast"/>
      <w:jc w:val="right"/>
    </w:pPr>
    <w:rPr>
      <w:rFonts w:ascii="Segoe UI" w:hAnsi="Segoe UI"/>
      <w:color w:val="848484" w:themeColor="text2"/>
      <w:sz w:val="68"/>
      <w:szCs w:val="92"/>
    </w:rPr>
  </w:style>
  <w:style w:type="paragraph" w:customStyle="1" w:styleId="00Ondertitel1">
    <w:name w:val="00_Ondertitel1"/>
    <w:basedOn w:val="Normal"/>
    <w:link w:val="00Ondertitel1Char"/>
    <w:qFormat/>
    <w:rsid w:val="00DD39DA"/>
    <w:pPr>
      <w:jc w:val="right"/>
    </w:pPr>
    <w:rPr>
      <w:rFonts w:ascii="Segoe UI" w:hAnsi="Segoe UI"/>
      <w:color w:val="808080" w:themeColor="background1" w:themeShade="80"/>
      <w:sz w:val="24"/>
    </w:rPr>
  </w:style>
  <w:style w:type="character" w:customStyle="1" w:styleId="00HeaderCoverChar">
    <w:name w:val="00_Header Cover Char"/>
    <w:basedOn w:val="DefaultParagraphFont"/>
    <w:link w:val="00HeaderCover"/>
    <w:rsid w:val="00DD39DA"/>
    <w:rPr>
      <w:rFonts w:ascii="Segoe UI" w:hAnsi="Segoe UI"/>
      <w:color w:val="848484" w:themeColor="text2"/>
      <w:sz w:val="68"/>
      <w:szCs w:val="92"/>
    </w:rPr>
  </w:style>
  <w:style w:type="character" w:customStyle="1" w:styleId="00Ondertitel1Char">
    <w:name w:val="00_Ondertitel1 Char"/>
    <w:basedOn w:val="DefaultParagraphFont"/>
    <w:link w:val="00Ondertitel1"/>
    <w:rsid w:val="00DD39DA"/>
    <w:rPr>
      <w:rFonts w:ascii="Segoe UI" w:hAnsi="Segoe UI"/>
      <w:color w:val="808080" w:themeColor="background1" w:themeShade="80"/>
      <w:sz w:val="24"/>
    </w:rPr>
  </w:style>
  <w:style w:type="paragraph" w:customStyle="1" w:styleId="Plattetekstrapportinspringen">
    <w:name w:val="Platte tekst rapport inspringen"/>
    <w:basedOn w:val="Normal"/>
    <w:semiHidden/>
    <w:rsid w:val="004F65FF"/>
    <w:pPr>
      <w:widowControl w:val="0"/>
      <w:tabs>
        <w:tab w:val="left" w:pos="740"/>
      </w:tabs>
      <w:autoSpaceDE w:val="0"/>
      <w:autoSpaceDN w:val="0"/>
      <w:adjustRightInd w:val="0"/>
      <w:ind w:left="851"/>
      <w:textAlignment w:val="center"/>
    </w:pPr>
    <w:rPr>
      <w:rFonts w:ascii="ITC Franklin Gothic Std Book" w:hAnsi="ITC Franklin Gothic Std Book" w:cs="ITCFranklinGothicStd-Book"/>
      <w:color w:val="000000"/>
      <w:sz w:val="21"/>
      <w:szCs w:val="20"/>
    </w:rPr>
  </w:style>
  <w:style w:type="paragraph" w:customStyle="1" w:styleId="03Inhoud111inspring">
    <w:name w:val="03_Inhoud_1.1.1_inspring"/>
    <w:basedOn w:val="02111subkop"/>
    <w:link w:val="03Inhoud111inspringChar"/>
    <w:qFormat/>
    <w:rsid w:val="001A246F"/>
    <w:pPr>
      <w:numPr>
        <w:numId w:val="0"/>
      </w:numPr>
    </w:pPr>
    <w:rPr>
      <w:sz w:val="18"/>
      <w:szCs w:val="18"/>
    </w:rPr>
  </w:style>
  <w:style w:type="paragraph" w:customStyle="1" w:styleId="02111subkop">
    <w:name w:val="02_1.1.1 subkop"/>
    <w:basedOn w:val="0211Subkop"/>
    <w:next w:val="Normal"/>
    <w:link w:val="02111subkopChar"/>
    <w:autoRedefine/>
    <w:qFormat/>
    <w:rsid w:val="00BB7404"/>
    <w:pPr>
      <w:numPr>
        <w:ilvl w:val="2"/>
      </w:numPr>
    </w:pPr>
    <w:rPr>
      <w:lang w:val="en-GB" w:eastAsia="nl-NL"/>
    </w:rPr>
  </w:style>
  <w:style w:type="paragraph" w:customStyle="1" w:styleId="05Opsomming1">
    <w:name w:val="05_Opsomming_1"/>
    <w:basedOn w:val="04Plattetekst"/>
    <w:qFormat/>
    <w:rsid w:val="00DD39DA"/>
    <w:pPr>
      <w:numPr>
        <w:numId w:val="1"/>
      </w:numPr>
      <w:tabs>
        <w:tab w:val="left" w:pos="227"/>
      </w:tabs>
      <w:ind w:left="227" w:hanging="227"/>
    </w:pPr>
  </w:style>
  <w:style w:type="paragraph" w:customStyle="1" w:styleId="04Plattetekst">
    <w:name w:val="04_Platte tekst"/>
    <w:basedOn w:val="Normal"/>
    <w:link w:val="04PlattetekstChar"/>
    <w:qFormat/>
    <w:rsid w:val="00DD39DA"/>
    <w:pPr>
      <w:widowControl w:val="0"/>
      <w:tabs>
        <w:tab w:val="left" w:pos="740"/>
      </w:tabs>
      <w:autoSpaceDE w:val="0"/>
      <w:autoSpaceDN w:val="0"/>
      <w:adjustRightInd w:val="0"/>
      <w:ind w:left="0" w:firstLine="0"/>
      <w:textAlignment w:val="center"/>
    </w:pPr>
    <w:rPr>
      <w:rFonts w:ascii="Segoe UI" w:hAnsi="Segoe UI" w:cs="ITCFranklinGothicStd-Book"/>
      <w:color w:val="000000"/>
      <w:sz w:val="20"/>
      <w:szCs w:val="20"/>
    </w:rPr>
  </w:style>
  <w:style w:type="paragraph" w:customStyle="1" w:styleId="011Kop">
    <w:name w:val="01_1. Kop"/>
    <w:basedOn w:val="Heading1"/>
    <w:next w:val="04Plattetekst"/>
    <w:autoRedefine/>
    <w:qFormat/>
    <w:rsid w:val="00DD39DA"/>
    <w:pPr>
      <w:widowControl w:val="0"/>
      <w:numPr>
        <w:numId w:val="25"/>
      </w:numPr>
      <w:tabs>
        <w:tab w:val="left" w:pos="680"/>
      </w:tabs>
      <w:autoSpaceDE w:val="0"/>
      <w:autoSpaceDN w:val="0"/>
      <w:adjustRightInd w:val="0"/>
      <w:spacing w:line="420" w:lineRule="atLeast"/>
      <w:textAlignment w:val="center"/>
    </w:pPr>
    <w:rPr>
      <w:rFonts w:ascii="Segoe UI" w:hAnsi="Segoe UI" w:cs="ITCFranklinGothicStd-Med"/>
      <w:b/>
      <w:bCs/>
      <w:sz w:val="40"/>
      <w:szCs w:val="40"/>
    </w:rPr>
  </w:style>
  <w:style w:type="paragraph" w:customStyle="1" w:styleId="0211Subkop">
    <w:name w:val="02_1.1 Subkop"/>
    <w:basedOn w:val="011Kop"/>
    <w:next w:val="04Plattetekst"/>
    <w:link w:val="0211SubkopChar"/>
    <w:qFormat/>
    <w:rsid w:val="00BB7404"/>
    <w:pPr>
      <w:numPr>
        <w:ilvl w:val="1"/>
      </w:numPr>
      <w:spacing w:line="340" w:lineRule="atLeast"/>
    </w:pPr>
    <w:rPr>
      <w:bCs w:val="0"/>
      <w:color w:val="000000"/>
      <w:sz w:val="20"/>
      <w:szCs w:val="32"/>
    </w:rPr>
  </w:style>
  <w:style w:type="paragraph" w:customStyle="1" w:styleId="06Opsomming2">
    <w:name w:val="06_Opsomming_2"/>
    <w:basedOn w:val="05Opsomming1"/>
    <w:qFormat/>
    <w:rsid w:val="00EA3E2C"/>
    <w:pPr>
      <w:ind w:left="454"/>
    </w:pPr>
  </w:style>
  <w:style w:type="paragraph" w:customStyle="1" w:styleId="07Kopjeplattetekst">
    <w:name w:val="07_Kopje platte tekst"/>
    <w:basedOn w:val="Normal"/>
    <w:qFormat/>
    <w:rsid w:val="00DD39DA"/>
    <w:pPr>
      <w:widowControl w:val="0"/>
      <w:tabs>
        <w:tab w:val="left" w:pos="740"/>
      </w:tabs>
      <w:autoSpaceDE w:val="0"/>
      <w:autoSpaceDN w:val="0"/>
      <w:adjustRightInd w:val="0"/>
      <w:textAlignment w:val="center"/>
    </w:pPr>
    <w:rPr>
      <w:rFonts w:ascii="Segoe UI" w:hAnsi="Segoe UI" w:cs="ITCFranklinGothicStd-Med"/>
      <w:b/>
      <w:color w:val="000000"/>
      <w:sz w:val="20"/>
      <w:szCs w:val="20"/>
    </w:rPr>
  </w:style>
  <w:style w:type="paragraph" w:styleId="Quote">
    <w:name w:val="Quote"/>
    <w:basedOn w:val="Normal"/>
    <w:next w:val="Normal"/>
    <w:link w:val="QuoteChar"/>
    <w:uiPriority w:val="29"/>
    <w:semiHidden/>
    <w:rsid w:val="004F65FF"/>
    <w:pPr>
      <w:widowControl w:val="0"/>
      <w:tabs>
        <w:tab w:val="left" w:pos="227"/>
      </w:tabs>
      <w:autoSpaceDE w:val="0"/>
      <w:autoSpaceDN w:val="0"/>
      <w:adjustRightInd w:val="0"/>
      <w:spacing w:line="240" w:lineRule="atLeast"/>
      <w:textAlignment w:val="center"/>
    </w:pPr>
    <w:rPr>
      <w:rFonts w:ascii="Franklin Gothic Book" w:hAnsi="Franklin Gothic Book" w:cs="ITCFranklinGothicStd-Book"/>
      <w:color w:val="000000"/>
      <w:sz w:val="16"/>
      <w:szCs w:val="16"/>
    </w:rPr>
  </w:style>
  <w:style w:type="character" w:customStyle="1" w:styleId="QuoteChar">
    <w:name w:val="Quote Char"/>
    <w:basedOn w:val="DefaultParagraphFont"/>
    <w:link w:val="Quote"/>
    <w:uiPriority w:val="29"/>
    <w:semiHidden/>
    <w:rsid w:val="000757B3"/>
    <w:rPr>
      <w:rFonts w:ascii="Franklin Gothic Book" w:hAnsi="Franklin Gothic Book" w:cs="ITCFranklinGothicStd-Book"/>
      <w:color w:val="000000"/>
      <w:sz w:val="16"/>
      <w:szCs w:val="16"/>
    </w:rPr>
  </w:style>
  <w:style w:type="paragraph" w:styleId="NoSpacing">
    <w:name w:val="No Spacing"/>
    <w:uiPriority w:val="1"/>
    <w:semiHidden/>
    <w:rsid w:val="00165BBC"/>
    <w:pPr>
      <w:spacing w:line="240" w:lineRule="auto"/>
    </w:pPr>
  </w:style>
  <w:style w:type="character" w:customStyle="1" w:styleId="Heading2Char">
    <w:name w:val="Heading 2 Char"/>
    <w:aliases w:val="052 Char,Paragraaf Char,H2 Char,Tempo Heading 2 Char"/>
    <w:basedOn w:val="DefaultParagraphFont"/>
    <w:link w:val="Heading2"/>
    <w:semiHidden/>
    <w:rsid w:val="000757B3"/>
    <w:rPr>
      <w:rFonts w:asciiTheme="majorHAnsi" w:eastAsiaTheme="majorEastAsia" w:hAnsiTheme="majorHAnsi" w:cstheme="majorBidi"/>
      <w:b/>
      <w:bCs/>
      <w:color w:val="FF0000" w:themeColor="accent1"/>
      <w:sz w:val="26"/>
      <w:szCs w:val="26"/>
    </w:rPr>
  </w:style>
  <w:style w:type="character" w:customStyle="1" w:styleId="Heading1Char">
    <w:name w:val="Heading 1 Char"/>
    <w:aliases w:val="051 Char,Hoofdstuk Char,H1 Char,Heading A1 Char,Tempo Heading 1 Char"/>
    <w:basedOn w:val="DefaultParagraphFont"/>
    <w:link w:val="Heading1"/>
    <w:semiHidden/>
    <w:rsid w:val="000757B3"/>
  </w:style>
  <w:style w:type="character" w:customStyle="1" w:styleId="Heading4Char">
    <w:name w:val="Heading 4 Char"/>
    <w:aliases w:val="054 Char,H4 Char,Tempo Heading 4 Char"/>
    <w:basedOn w:val="DefaultParagraphFont"/>
    <w:link w:val="Heading4"/>
    <w:semiHidden/>
    <w:rsid w:val="000757B3"/>
    <w:rPr>
      <w:rFonts w:asciiTheme="majorHAnsi" w:eastAsiaTheme="majorEastAsia" w:hAnsiTheme="majorHAnsi" w:cstheme="majorBidi"/>
      <w:b/>
      <w:bCs/>
      <w:i/>
      <w:iCs/>
      <w:color w:val="FF0000" w:themeColor="accent1"/>
    </w:rPr>
  </w:style>
  <w:style w:type="character" w:customStyle="1" w:styleId="Heading3Char">
    <w:name w:val="Heading 3 Char"/>
    <w:aliases w:val="H3 Char,053 Char,Sub-paragraaf Char,Heading A3 Char,Tempo Heading 3 Char"/>
    <w:basedOn w:val="DefaultParagraphFont"/>
    <w:link w:val="Heading3"/>
    <w:semiHidden/>
    <w:rsid w:val="000757B3"/>
    <w:rPr>
      <w:rFonts w:ascii="Verdana" w:eastAsia="Calibri" w:hAnsi="Verdana" w:cs="Times New Roman"/>
      <w:b/>
      <w:bCs/>
      <w:sz w:val="18"/>
      <w:szCs w:val="26"/>
      <w:lang w:eastAsia="nl-NL"/>
    </w:rPr>
  </w:style>
  <w:style w:type="character" w:customStyle="1" w:styleId="Heading5Char">
    <w:name w:val="Heading 5 Char"/>
    <w:basedOn w:val="DefaultParagraphFont"/>
    <w:link w:val="Heading5"/>
    <w:semiHidden/>
    <w:rsid w:val="000757B3"/>
    <w:rPr>
      <w:rFonts w:ascii="Franklin Gothic Book" w:hAnsi="Franklin Gothic Book" w:cs="ITCFranklinGothicStd-Book"/>
      <w:color w:val="000000"/>
      <w:sz w:val="20"/>
      <w:szCs w:val="20"/>
    </w:rPr>
  </w:style>
  <w:style w:type="character" w:customStyle="1" w:styleId="Heading6Char">
    <w:name w:val="Heading 6 Char"/>
    <w:basedOn w:val="DefaultParagraphFont"/>
    <w:link w:val="Heading6"/>
    <w:semiHidden/>
    <w:rsid w:val="000757B3"/>
    <w:rPr>
      <w:rFonts w:ascii="Calibri" w:eastAsia="Calibri" w:hAnsi="Calibri" w:cs="Times New Roman"/>
      <w:b/>
      <w:bCs/>
      <w:lang w:eastAsia="nl-NL"/>
    </w:rPr>
  </w:style>
  <w:style w:type="character" w:customStyle="1" w:styleId="Heading7Char">
    <w:name w:val="Heading 7 Char"/>
    <w:basedOn w:val="DefaultParagraphFont"/>
    <w:link w:val="Heading7"/>
    <w:semiHidden/>
    <w:rsid w:val="000757B3"/>
    <w:rPr>
      <w:rFonts w:ascii="Franklin Gothic Book" w:hAnsi="Franklin Gothic Book" w:cs="ITCFranklinGothicStd-Book"/>
      <w:color w:val="000000"/>
      <w:sz w:val="20"/>
      <w:szCs w:val="20"/>
    </w:rPr>
  </w:style>
  <w:style w:type="character" w:customStyle="1" w:styleId="Heading8Char">
    <w:name w:val="Heading 8 Char"/>
    <w:basedOn w:val="DefaultParagraphFont"/>
    <w:link w:val="Heading8"/>
    <w:semiHidden/>
    <w:rsid w:val="000757B3"/>
    <w:rPr>
      <w:rFonts w:ascii="Calibri" w:eastAsia="Calibri" w:hAnsi="Calibri" w:cs="Times New Roman"/>
      <w:i/>
      <w:iCs/>
      <w:sz w:val="24"/>
      <w:szCs w:val="24"/>
      <w:lang w:eastAsia="nl-NL"/>
    </w:rPr>
  </w:style>
  <w:style w:type="character" w:customStyle="1" w:styleId="Heading9Char">
    <w:name w:val="Heading 9 Char"/>
    <w:aliases w:val="Bijlage Char"/>
    <w:basedOn w:val="DefaultParagraphFont"/>
    <w:link w:val="Heading9"/>
    <w:semiHidden/>
    <w:rsid w:val="000757B3"/>
    <w:rPr>
      <w:rFonts w:ascii="Cambria" w:eastAsia="Calibri" w:hAnsi="Cambria" w:cs="Times New Roman"/>
      <w:lang w:eastAsia="nl-NL"/>
    </w:rPr>
  </w:style>
  <w:style w:type="paragraph" w:customStyle="1" w:styleId="Plattetekstrapport">
    <w:name w:val="Platte tekst rapport"/>
    <w:basedOn w:val="Normal"/>
    <w:link w:val="PlattetekstrapportChar"/>
    <w:semiHidden/>
    <w:rsid w:val="00923406"/>
    <w:pPr>
      <w:widowControl w:val="0"/>
      <w:tabs>
        <w:tab w:val="left" w:pos="740"/>
      </w:tabs>
      <w:autoSpaceDE w:val="0"/>
      <w:autoSpaceDN w:val="0"/>
      <w:adjustRightInd w:val="0"/>
      <w:textAlignment w:val="center"/>
    </w:pPr>
    <w:rPr>
      <w:rFonts w:ascii="Franklin Gothic Book" w:hAnsi="Franklin Gothic Book" w:cs="ITCFranklinGothicStd-Book"/>
      <w:color w:val="000000"/>
      <w:sz w:val="20"/>
      <w:szCs w:val="20"/>
    </w:rPr>
  </w:style>
  <w:style w:type="table" w:styleId="TableGrid">
    <w:name w:val="Table Grid"/>
    <w:basedOn w:val="TableNormal"/>
    <w:rsid w:val="00211C01"/>
    <w:pPr>
      <w:spacing w:line="240" w:lineRule="auto"/>
    </w:pPr>
    <w:rPr>
      <w:rFonts w:ascii="Verdana" w:eastAsia="Calibri" w:hAnsi="Verdana" w:cs="Times New Roman"/>
      <w:sz w:val="18"/>
      <w:szCs w:val="20"/>
      <w:lang w:eastAsia="nl-N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08Tabel-kopjes">
    <w:name w:val="08_Tabel-kopjes"/>
    <w:basedOn w:val="04Plattetekst"/>
    <w:link w:val="08Tabel-kopjesChar"/>
    <w:qFormat/>
    <w:rsid w:val="00DD39DA"/>
    <w:rPr>
      <w:b/>
      <w:color w:val="FFFFFF" w:themeColor="background1"/>
      <w:sz w:val="16"/>
    </w:rPr>
  </w:style>
  <w:style w:type="paragraph" w:customStyle="1" w:styleId="09Tabel-tekst">
    <w:name w:val="09_Tabel-tekst"/>
    <w:basedOn w:val="04Plattetekst"/>
    <w:link w:val="09Tabel-tekstChar"/>
    <w:qFormat/>
    <w:rsid w:val="00DD39DA"/>
    <w:rPr>
      <w:sz w:val="16"/>
    </w:rPr>
  </w:style>
  <w:style w:type="character" w:customStyle="1" w:styleId="04PlattetekstChar">
    <w:name w:val="04_Platte tekst Char"/>
    <w:basedOn w:val="DefaultParagraphFont"/>
    <w:link w:val="04Plattetekst"/>
    <w:rsid w:val="00DD39DA"/>
    <w:rPr>
      <w:rFonts w:ascii="Segoe UI" w:hAnsi="Segoe UI" w:cs="ITCFranklinGothicStd-Book"/>
      <w:color w:val="000000"/>
      <w:sz w:val="20"/>
      <w:szCs w:val="20"/>
    </w:rPr>
  </w:style>
  <w:style w:type="character" w:customStyle="1" w:styleId="08Tabel-kopjesChar">
    <w:name w:val="08_Tabel-kopjes Char"/>
    <w:basedOn w:val="04PlattetekstChar"/>
    <w:link w:val="08Tabel-kopjes"/>
    <w:rsid w:val="00DD39DA"/>
    <w:rPr>
      <w:rFonts w:ascii="Segoe UI" w:hAnsi="Segoe UI" w:cs="ITCFranklinGothicStd-Book"/>
      <w:b/>
      <w:color w:val="FFFFFF" w:themeColor="background1"/>
      <w:sz w:val="16"/>
      <w:szCs w:val="20"/>
    </w:rPr>
  </w:style>
  <w:style w:type="paragraph" w:styleId="TOC1">
    <w:name w:val="toc 1"/>
    <w:aliases w:val="Inho"/>
    <w:next w:val="Normal"/>
    <w:link w:val="TOC1Char"/>
    <w:autoRedefine/>
    <w:uiPriority w:val="39"/>
    <w:rsid w:val="00AE6101"/>
    <w:pPr>
      <w:spacing w:before="120" w:after="60" w:line="240" w:lineRule="atLeast"/>
    </w:pPr>
    <w:rPr>
      <w:rFonts w:asciiTheme="majorHAnsi" w:hAnsiTheme="majorHAnsi" w:cs="ITCFranklinGothicStd-Book"/>
      <w:b/>
      <w:bCs/>
      <w:color w:val="000000"/>
      <w:sz w:val="20"/>
      <w:szCs w:val="20"/>
    </w:rPr>
  </w:style>
  <w:style w:type="character" w:customStyle="1" w:styleId="09Tabel-tekstChar">
    <w:name w:val="09_Tabel-tekst Char"/>
    <w:basedOn w:val="04PlattetekstChar"/>
    <w:link w:val="09Tabel-tekst"/>
    <w:rsid w:val="00DD39DA"/>
    <w:rPr>
      <w:rFonts w:ascii="Segoe UI" w:hAnsi="Segoe UI" w:cs="ITCFranklinGothicStd-Book"/>
      <w:color w:val="000000"/>
      <w:sz w:val="16"/>
      <w:szCs w:val="20"/>
    </w:rPr>
  </w:style>
  <w:style w:type="paragraph" w:customStyle="1" w:styleId="10BijschriftOnderschrift">
    <w:name w:val="10_Bijschrift/Onderschrift"/>
    <w:basedOn w:val="04Plattetekst"/>
    <w:link w:val="10BijschriftOnderschriftChar"/>
    <w:qFormat/>
    <w:rsid w:val="00DD39DA"/>
    <w:pPr>
      <w:tabs>
        <w:tab w:val="left" w:pos="227"/>
      </w:tabs>
      <w:spacing w:line="288" w:lineRule="auto"/>
    </w:pPr>
    <w:rPr>
      <w:sz w:val="16"/>
      <w:szCs w:val="16"/>
    </w:rPr>
  </w:style>
  <w:style w:type="table" w:customStyle="1" w:styleId="TabelPulse">
    <w:name w:val="Tabel Pulse"/>
    <w:basedOn w:val="TableNormal"/>
    <w:uiPriority w:val="99"/>
    <w:rsid w:val="00923406"/>
    <w:pPr>
      <w:spacing w:line="240" w:lineRule="auto"/>
    </w:pPr>
    <w:rPr>
      <w:rFonts w:ascii="Franklin Gothic Book" w:hAnsi="Franklin Gothic Book"/>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C1E0FF" w:themeFill="accent6" w:themeFillTint="33"/>
    </w:tcPr>
  </w:style>
  <w:style w:type="character" w:customStyle="1" w:styleId="10BijschriftOnderschriftChar">
    <w:name w:val="10_Bijschrift/Onderschrift Char"/>
    <w:basedOn w:val="DefaultParagraphFont"/>
    <w:link w:val="10BijschriftOnderschrift"/>
    <w:rsid w:val="00DD39DA"/>
    <w:rPr>
      <w:rFonts w:ascii="Segoe UI" w:hAnsi="Segoe UI" w:cs="ITCFranklinGothicStd-Book"/>
      <w:color w:val="000000"/>
      <w:sz w:val="16"/>
      <w:szCs w:val="16"/>
    </w:rPr>
  </w:style>
  <w:style w:type="character" w:customStyle="1" w:styleId="PlattetekstrapportChar">
    <w:name w:val="Platte tekst rapport Char"/>
    <w:basedOn w:val="DefaultParagraphFont"/>
    <w:link w:val="Plattetekstrapport"/>
    <w:semiHidden/>
    <w:rsid w:val="000757B3"/>
    <w:rPr>
      <w:rFonts w:ascii="Franklin Gothic Book" w:hAnsi="Franklin Gothic Book" w:cs="ITCFranklinGothicStd-Book"/>
      <w:color w:val="000000"/>
      <w:sz w:val="20"/>
      <w:szCs w:val="20"/>
    </w:rPr>
  </w:style>
  <w:style w:type="character" w:customStyle="1" w:styleId="02111subkopChar">
    <w:name w:val="02_1.1.1 subkop Char"/>
    <w:basedOn w:val="PlattetekstrapportChar"/>
    <w:link w:val="02111subkop"/>
    <w:rsid w:val="00BB7404"/>
    <w:rPr>
      <w:rFonts w:ascii="Franklin Gothic Book" w:hAnsi="Franklin Gothic Book" w:cs="ITCFranklinGothicStd-Med"/>
      <w:b/>
      <w:color w:val="000000"/>
      <w:sz w:val="20"/>
      <w:szCs w:val="32"/>
      <w:lang w:val="en-GB" w:eastAsia="nl-NL"/>
    </w:rPr>
  </w:style>
  <w:style w:type="paragraph" w:customStyle="1" w:styleId="Inhoudsopgave">
    <w:name w:val="Inhoudsopgave"/>
    <w:basedOn w:val="0211Subkop"/>
    <w:link w:val="InhoudsopgaveChar"/>
    <w:semiHidden/>
    <w:rsid w:val="00D01CFD"/>
    <w:pPr>
      <w:numPr>
        <w:numId w:val="2"/>
      </w:numPr>
    </w:pPr>
    <w:rPr>
      <w:b w:val="0"/>
      <w:sz w:val="24"/>
      <w:lang w:val="en-US"/>
    </w:rPr>
  </w:style>
  <w:style w:type="paragraph" w:customStyle="1" w:styleId="03Inhoudkopjes">
    <w:name w:val="03_Inhoud_kopjes"/>
    <w:basedOn w:val="Inhoudsopgave"/>
    <w:link w:val="03InhoudkopjesChar"/>
    <w:qFormat/>
    <w:rsid w:val="001A246F"/>
    <w:pPr>
      <w:numPr>
        <w:numId w:val="0"/>
      </w:numPr>
      <w:tabs>
        <w:tab w:val="left" w:pos="11340"/>
      </w:tabs>
    </w:pPr>
    <w:rPr>
      <w:b/>
      <w:lang w:val="en-GB"/>
    </w:rPr>
  </w:style>
  <w:style w:type="character" w:customStyle="1" w:styleId="0211SubkopChar">
    <w:name w:val="02_1.1 Subkop Char"/>
    <w:basedOn w:val="DefaultParagraphFont"/>
    <w:link w:val="0211Subkop"/>
    <w:rsid w:val="00BB7404"/>
    <w:rPr>
      <w:rFonts w:ascii="Franklin Gothic Book" w:hAnsi="Franklin Gothic Book" w:cs="ITCFranklinGothicStd-Med"/>
      <w:b/>
      <w:color w:val="000000"/>
      <w:sz w:val="20"/>
      <w:szCs w:val="32"/>
    </w:rPr>
  </w:style>
  <w:style w:type="character" w:customStyle="1" w:styleId="InhoudsopgaveChar">
    <w:name w:val="Inhoudsopgave Char"/>
    <w:basedOn w:val="0211SubkopChar"/>
    <w:link w:val="Inhoudsopgave"/>
    <w:semiHidden/>
    <w:rsid w:val="000757B3"/>
    <w:rPr>
      <w:rFonts w:ascii="Franklin Gothic Book" w:hAnsi="Franklin Gothic Book" w:cs="ITCFranklinGothicStd-Med"/>
      <w:b w:val="0"/>
      <w:bCs w:val="0"/>
      <w:color w:val="000000"/>
      <w:sz w:val="24"/>
      <w:szCs w:val="32"/>
      <w:lang w:val="en-US"/>
    </w:rPr>
  </w:style>
  <w:style w:type="paragraph" w:customStyle="1" w:styleId="03inhoudsopgavetekst">
    <w:name w:val="03_inhoudsopgave tekst"/>
    <w:basedOn w:val="Inhoudsopgave"/>
    <w:link w:val="03inhoudsopgavetekstChar"/>
    <w:qFormat/>
    <w:rsid w:val="001A246F"/>
    <w:pPr>
      <w:numPr>
        <w:numId w:val="0"/>
      </w:numPr>
    </w:pPr>
    <w:rPr>
      <w:sz w:val="22"/>
      <w:lang w:val="nl-NL"/>
    </w:rPr>
  </w:style>
  <w:style w:type="character" w:customStyle="1" w:styleId="03InhoudkopjesChar">
    <w:name w:val="03_Inhoud_kopjes Char"/>
    <w:basedOn w:val="InhoudsopgaveChar"/>
    <w:link w:val="03Inhoudkopjes"/>
    <w:rsid w:val="00C16DDD"/>
    <w:rPr>
      <w:rFonts w:ascii="Franklin Gothic Book" w:hAnsi="Franklin Gothic Book" w:cs="ITCFranklinGothicStd-Med"/>
      <w:b/>
      <w:bCs w:val="0"/>
      <w:color w:val="000000"/>
      <w:sz w:val="24"/>
      <w:szCs w:val="32"/>
      <w:lang w:val="en-GB"/>
    </w:rPr>
  </w:style>
  <w:style w:type="character" w:customStyle="1" w:styleId="03inhoudsopgavetekstChar">
    <w:name w:val="03_inhoudsopgave tekst Char"/>
    <w:basedOn w:val="InhoudsopgaveChar"/>
    <w:link w:val="03inhoudsopgavetekst"/>
    <w:rsid w:val="006F3143"/>
    <w:rPr>
      <w:rFonts w:ascii="Franklin Gothic Book" w:hAnsi="Franklin Gothic Book" w:cs="ITCFranklinGothicStd-Med"/>
      <w:b w:val="0"/>
      <w:bCs w:val="0"/>
      <w:color w:val="000000"/>
      <w:sz w:val="24"/>
      <w:szCs w:val="32"/>
      <w:lang w:val="en-US"/>
    </w:rPr>
  </w:style>
  <w:style w:type="character" w:customStyle="1" w:styleId="03Inhoud111inspringChar">
    <w:name w:val="03_Inhoud_1.1.1_inspring Char"/>
    <w:basedOn w:val="02111subkopChar"/>
    <w:link w:val="03Inhoud111inspring"/>
    <w:rsid w:val="006F3143"/>
    <w:rPr>
      <w:rFonts w:ascii="Franklin Gothic Book" w:hAnsi="Franklin Gothic Book" w:cs="ITCFranklinGothicStd-Med"/>
      <w:b/>
      <w:color w:val="000000"/>
      <w:sz w:val="18"/>
      <w:szCs w:val="18"/>
      <w:lang w:val="en-GB" w:eastAsia="nl-NL"/>
    </w:rPr>
  </w:style>
  <w:style w:type="paragraph" w:styleId="Footer">
    <w:name w:val="footer"/>
    <w:basedOn w:val="Normal"/>
    <w:link w:val="FooterChar"/>
    <w:uiPriority w:val="99"/>
    <w:unhideWhenUsed/>
    <w:rsid w:val="008F27B0"/>
    <w:pPr>
      <w:tabs>
        <w:tab w:val="center" w:pos="4536"/>
        <w:tab w:val="right" w:pos="9072"/>
      </w:tabs>
      <w:spacing w:line="240" w:lineRule="auto"/>
    </w:pPr>
  </w:style>
  <w:style w:type="character" w:customStyle="1" w:styleId="FooterChar">
    <w:name w:val="Footer Char"/>
    <w:basedOn w:val="DefaultParagraphFont"/>
    <w:link w:val="Footer"/>
    <w:uiPriority w:val="99"/>
    <w:rsid w:val="008F27B0"/>
  </w:style>
  <w:style w:type="paragraph" w:styleId="TOC2">
    <w:name w:val="toc 2"/>
    <w:basedOn w:val="Normal"/>
    <w:next w:val="Normal"/>
    <w:autoRedefine/>
    <w:uiPriority w:val="39"/>
    <w:unhideWhenUsed/>
    <w:rsid w:val="00AE6101"/>
    <w:pPr>
      <w:tabs>
        <w:tab w:val="right" w:pos="8924"/>
      </w:tabs>
      <w:spacing w:after="60" w:line="240" w:lineRule="atLeast"/>
    </w:pPr>
    <w:rPr>
      <w:rFonts w:asciiTheme="majorHAnsi" w:hAnsiTheme="majorHAnsi"/>
      <w:iCs/>
      <w:sz w:val="20"/>
      <w:szCs w:val="20"/>
    </w:rPr>
  </w:style>
  <w:style w:type="paragraph" w:styleId="TOC3">
    <w:name w:val="toc 3"/>
    <w:basedOn w:val="Normal"/>
    <w:next w:val="Normal"/>
    <w:autoRedefine/>
    <w:uiPriority w:val="39"/>
    <w:unhideWhenUsed/>
    <w:rsid w:val="00AE6101"/>
    <w:pPr>
      <w:spacing w:after="60" w:line="240" w:lineRule="atLeast"/>
    </w:pPr>
    <w:rPr>
      <w:rFonts w:asciiTheme="majorHAnsi" w:hAnsiTheme="majorHAnsi"/>
      <w:sz w:val="20"/>
      <w:szCs w:val="20"/>
    </w:rPr>
  </w:style>
  <w:style w:type="paragraph" w:styleId="TOC4">
    <w:name w:val="toc 4"/>
    <w:basedOn w:val="Normal"/>
    <w:next w:val="Normal"/>
    <w:autoRedefine/>
    <w:uiPriority w:val="39"/>
    <w:unhideWhenUsed/>
    <w:rsid w:val="00AE6101"/>
    <w:rPr>
      <w:rFonts w:asciiTheme="majorHAnsi" w:hAnsiTheme="majorHAnsi"/>
      <w:sz w:val="20"/>
      <w:szCs w:val="20"/>
    </w:rPr>
  </w:style>
  <w:style w:type="paragraph" w:styleId="TOC5">
    <w:name w:val="toc 5"/>
    <w:basedOn w:val="Normal"/>
    <w:next w:val="Normal"/>
    <w:autoRedefine/>
    <w:uiPriority w:val="39"/>
    <w:unhideWhenUsed/>
    <w:rsid w:val="00AE6101"/>
    <w:pPr>
      <w:ind w:left="880"/>
    </w:pPr>
    <w:rPr>
      <w:rFonts w:asciiTheme="majorHAnsi" w:hAnsiTheme="majorHAnsi"/>
      <w:sz w:val="20"/>
      <w:szCs w:val="20"/>
    </w:rPr>
  </w:style>
  <w:style w:type="paragraph" w:styleId="TOC6">
    <w:name w:val="toc 6"/>
    <w:basedOn w:val="Normal"/>
    <w:next w:val="Normal"/>
    <w:autoRedefine/>
    <w:uiPriority w:val="39"/>
    <w:unhideWhenUsed/>
    <w:rsid w:val="00AE6101"/>
    <w:pPr>
      <w:ind w:left="1100"/>
    </w:pPr>
    <w:rPr>
      <w:rFonts w:asciiTheme="majorHAnsi" w:hAnsiTheme="majorHAnsi"/>
      <w:sz w:val="20"/>
      <w:szCs w:val="20"/>
    </w:rPr>
  </w:style>
  <w:style w:type="paragraph" w:styleId="TOC7">
    <w:name w:val="toc 7"/>
    <w:basedOn w:val="Normal"/>
    <w:next w:val="Normal"/>
    <w:autoRedefine/>
    <w:uiPriority w:val="39"/>
    <w:unhideWhenUsed/>
    <w:rsid w:val="001A246F"/>
    <w:pPr>
      <w:ind w:left="1320"/>
    </w:pPr>
    <w:rPr>
      <w:sz w:val="20"/>
      <w:szCs w:val="20"/>
    </w:rPr>
  </w:style>
  <w:style w:type="paragraph" w:styleId="TOC8">
    <w:name w:val="toc 8"/>
    <w:basedOn w:val="Normal"/>
    <w:next w:val="Normal"/>
    <w:autoRedefine/>
    <w:uiPriority w:val="39"/>
    <w:unhideWhenUsed/>
    <w:rsid w:val="001A246F"/>
    <w:pPr>
      <w:ind w:left="1540"/>
    </w:pPr>
    <w:rPr>
      <w:sz w:val="20"/>
      <w:szCs w:val="20"/>
    </w:rPr>
  </w:style>
  <w:style w:type="paragraph" w:styleId="TOC9">
    <w:name w:val="toc 9"/>
    <w:basedOn w:val="Normal"/>
    <w:next w:val="Normal"/>
    <w:autoRedefine/>
    <w:uiPriority w:val="39"/>
    <w:unhideWhenUsed/>
    <w:rsid w:val="001A246F"/>
    <w:pPr>
      <w:ind w:left="1760"/>
    </w:pPr>
    <w:rPr>
      <w:sz w:val="20"/>
      <w:szCs w:val="20"/>
    </w:rPr>
  </w:style>
  <w:style w:type="character" w:styleId="Hyperlink">
    <w:name w:val="Hyperlink"/>
    <w:basedOn w:val="DefaultParagraphFont"/>
    <w:uiPriority w:val="99"/>
    <w:unhideWhenUsed/>
    <w:rsid w:val="001A246F"/>
    <w:rPr>
      <w:color w:val="0000FF" w:themeColor="hyperlink"/>
      <w:u w:val="single"/>
    </w:rPr>
  </w:style>
  <w:style w:type="paragraph" w:styleId="Index1">
    <w:name w:val="index 1"/>
    <w:basedOn w:val="Normal"/>
    <w:next w:val="Normal"/>
    <w:autoRedefine/>
    <w:uiPriority w:val="99"/>
    <w:unhideWhenUsed/>
    <w:rsid w:val="001A246F"/>
    <w:pPr>
      <w:ind w:left="220" w:hanging="220"/>
    </w:pPr>
    <w:rPr>
      <w:sz w:val="20"/>
      <w:szCs w:val="20"/>
    </w:rPr>
  </w:style>
  <w:style w:type="paragraph" w:styleId="Index2">
    <w:name w:val="index 2"/>
    <w:basedOn w:val="Normal"/>
    <w:next w:val="Normal"/>
    <w:autoRedefine/>
    <w:uiPriority w:val="99"/>
    <w:unhideWhenUsed/>
    <w:rsid w:val="001A246F"/>
    <w:pPr>
      <w:ind w:left="440" w:hanging="220"/>
    </w:pPr>
    <w:rPr>
      <w:sz w:val="20"/>
      <w:szCs w:val="20"/>
    </w:rPr>
  </w:style>
  <w:style w:type="paragraph" w:styleId="Index3">
    <w:name w:val="index 3"/>
    <w:basedOn w:val="Normal"/>
    <w:next w:val="Normal"/>
    <w:autoRedefine/>
    <w:uiPriority w:val="99"/>
    <w:unhideWhenUsed/>
    <w:rsid w:val="001A246F"/>
    <w:pPr>
      <w:ind w:left="660" w:hanging="220"/>
    </w:pPr>
    <w:rPr>
      <w:sz w:val="20"/>
      <w:szCs w:val="20"/>
    </w:rPr>
  </w:style>
  <w:style w:type="paragraph" w:styleId="Index4">
    <w:name w:val="index 4"/>
    <w:basedOn w:val="Normal"/>
    <w:next w:val="Normal"/>
    <w:autoRedefine/>
    <w:uiPriority w:val="99"/>
    <w:unhideWhenUsed/>
    <w:rsid w:val="001A246F"/>
    <w:pPr>
      <w:ind w:left="880" w:hanging="220"/>
    </w:pPr>
    <w:rPr>
      <w:sz w:val="20"/>
      <w:szCs w:val="20"/>
    </w:rPr>
  </w:style>
  <w:style w:type="paragraph" w:styleId="Index5">
    <w:name w:val="index 5"/>
    <w:basedOn w:val="Normal"/>
    <w:next w:val="Normal"/>
    <w:autoRedefine/>
    <w:uiPriority w:val="99"/>
    <w:unhideWhenUsed/>
    <w:rsid w:val="001A246F"/>
    <w:pPr>
      <w:ind w:left="1100" w:hanging="220"/>
    </w:pPr>
    <w:rPr>
      <w:sz w:val="20"/>
      <w:szCs w:val="20"/>
    </w:rPr>
  </w:style>
  <w:style w:type="paragraph" w:styleId="Index6">
    <w:name w:val="index 6"/>
    <w:basedOn w:val="Normal"/>
    <w:next w:val="Normal"/>
    <w:autoRedefine/>
    <w:uiPriority w:val="99"/>
    <w:unhideWhenUsed/>
    <w:rsid w:val="001A246F"/>
    <w:pPr>
      <w:ind w:left="1320" w:hanging="220"/>
    </w:pPr>
    <w:rPr>
      <w:sz w:val="20"/>
      <w:szCs w:val="20"/>
    </w:rPr>
  </w:style>
  <w:style w:type="paragraph" w:styleId="Index7">
    <w:name w:val="index 7"/>
    <w:basedOn w:val="Normal"/>
    <w:next w:val="Normal"/>
    <w:autoRedefine/>
    <w:uiPriority w:val="99"/>
    <w:unhideWhenUsed/>
    <w:rsid w:val="001A246F"/>
    <w:pPr>
      <w:ind w:left="1540" w:hanging="220"/>
    </w:pPr>
    <w:rPr>
      <w:sz w:val="20"/>
      <w:szCs w:val="20"/>
    </w:rPr>
  </w:style>
  <w:style w:type="paragraph" w:styleId="Index8">
    <w:name w:val="index 8"/>
    <w:basedOn w:val="Normal"/>
    <w:next w:val="Normal"/>
    <w:autoRedefine/>
    <w:uiPriority w:val="99"/>
    <w:unhideWhenUsed/>
    <w:rsid w:val="001A246F"/>
    <w:pPr>
      <w:ind w:left="1760" w:hanging="220"/>
    </w:pPr>
    <w:rPr>
      <w:sz w:val="20"/>
      <w:szCs w:val="20"/>
    </w:rPr>
  </w:style>
  <w:style w:type="paragraph" w:styleId="Index9">
    <w:name w:val="index 9"/>
    <w:basedOn w:val="Normal"/>
    <w:next w:val="Normal"/>
    <w:autoRedefine/>
    <w:uiPriority w:val="99"/>
    <w:unhideWhenUsed/>
    <w:rsid w:val="001A246F"/>
    <w:pPr>
      <w:ind w:left="1980" w:hanging="220"/>
    </w:pPr>
    <w:rPr>
      <w:sz w:val="20"/>
      <w:szCs w:val="20"/>
    </w:rPr>
  </w:style>
  <w:style w:type="paragraph" w:styleId="IndexHeading">
    <w:name w:val="index heading"/>
    <w:basedOn w:val="Normal"/>
    <w:next w:val="Index1"/>
    <w:uiPriority w:val="99"/>
    <w:unhideWhenUsed/>
    <w:rsid w:val="001A246F"/>
    <w:rPr>
      <w:sz w:val="20"/>
      <w:szCs w:val="20"/>
    </w:rPr>
  </w:style>
  <w:style w:type="character" w:customStyle="1" w:styleId="TOC1Char">
    <w:name w:val="TOC 1 Char"/>
    <w:aliases w:val="Inho Char"/>
    <w:basedOn w:val="04PlattetekstChar"/>
    <w:link w:val="TOC1"/>
    <w:uiPriority w:val="39"/>
    <w:rsid w:val="00AE6101"/>
    <w:rPr>
      <w:rFonts w:asciiTheme="majorHAnsi" w:hAnsiTheme="majorHAnsi" w:cs="ITCFranklinGothicStd-Book"/>
      <w:b/>
      <w:bCs/>
      <w:color w:val="000000"/>
      <w:sz w:val="20"/>
      <w:szCs w:val="20"/>
    </w:rPr>
  </w:style>
  <w:style w:type="numbering" w:customStyle="1" w:styleId="Pulse">
    <w:name w:val="Pulse"/>
    <w:uiPriority w:val="99"/>
    <w:rsid w:val="00BB7404"/>
    <w:pPr>
      <w:numPr>
        <w:numId w:val="25"/>
      </w:numPr>
    </w:pPr>
  </w:style>
  <w:style w:type="paragraph" w:styleId="Caption">
    <w:name w:val="caption"/>
    <w:basedOn w:val="Normal"/>
    <w:next w:val="Normal"/>
    <w:uiPriority w:val="99"/>
    <w:qFormat/>
    <w:rsid w:val="00DD39DA"/>
    <w:pPr>
      <w:spacing w:line="240" w:lineRule="auto"/>
    </w:pPr>
    <w:rPr>
      <w:rFonts w:ascii="Segoe UI" w:eastAsia="Times New Roman" w:hAnsi="Segoe UI" w:cs="Times New Roman"/>
      <w:b/>
      <w:bCs/>
      <w:sz w:val="20"/>
      <w:szCs w:val="20"/>
    </w:rPr>
  </w:style>
  <w:style w:type="paragraph" w:styleId="FootnoteText">
    <w:name w:val="footnote text"/>
    <w:basedOn w:val="Normal"/>
    <w:link w:val="FootnoteTextChar"/>
    <w:uiPriority w:val="99"/>
    <w:semiHidden/>
    <w:unhideWhenUsed/>
    <w:rsid w:val="00AA35E4"/>
    <w:pPr>
      <w:spacing w:line="240" w:lineRule="auto"/>
    </w:pPr>
    <w:rPr>
      <w:rFonts w:ascii="Franklin Gothic Book" w:hAnsi="Franklin Gothic Book"/>
      <w:sz w:val="18"/>
      <w:szCs w:val="20"/>
    </w:rPr>
  </w:style>
  <w:style w:type="character" w:customStyle="1" w:styleId="FootnoteTextChar">
    <w:name w:val="Footnote Text Char"/>
    <w:basedOn w:val="DefaultParagraphFont"/>
    <w:link w:val="FootnoteText"/>
    <w:uiPriority w:val="99"/>
    <w:semiHidden/>
    <w:rsid w:val="00AA35E4"/>
    <w:rPr>
      <w:rFonts w:ascii="Franklin Gothic Book" w:hAnsi="Franklin Gothic Book"/>
      <w:sz w:val="18"/>
      <w:szCs w:val="20"/>
    </w:rPr>
  </w:style>
  <w:style w:type="character" w:styleId="FootnoteReference">
    <w:name w:val="footnote reference"/>
    <w:basedOn w:val="DefaultParagraphFont"/>
    <w:uiPriority w:val="99"/>
    <w:semiHidden/>
    <w:unhideWhenUsed/>
    <w:rsid w:val="0072456B"/>
    <w:rPr>
      <w:vertAlign w:val="superscript"/>
    </w:rPr>
  </w:style>
  <w:style w:type="paragraph" w:customStyle="1" w:styleId="10Voetnoot">
    <w:name w:val="10_Voetnoot"/>
    <w:basedOn w:val="FootnoteText"/>
    <w:link w:val="10VoetnootChar"/>
    <w:rsid w:val="0072456B"/>
  </w:style>
  <w:style w:type="character" w:customStyle="1" w:styleId="10VoetnootChar">
    <w:name w:val="10_Voetnoot Char"/>
    <w:basedOn w:val="FootnoteTextChar"/>
    <w:link w:val="10Voetnoot"/>
    <w:rsid w:val="0072456B"/>
    <w:rPr>
      <w:rFonts w:ascii="Franklin Gothic Book" w:hAnsi="Franklin Gothic Book"/>
      <w:sz w:val="18"/>
      <w:szCs w:val="20"/>
    </w:rPr>
  </w:style>
  <w:style w:type="paragraph" w:customStyle="1" w:styleId="05Opsommingnummers">
    <w:name w:val="05_Opsomming_nummers"/>
    <w:basedOn w:val="Normal"/>
    <w:rsid w:val="00471BDC"/>
    <w:pPr>
      <w:widowControl w:val="0"/>
      <w:numPr>
        <w:numId w:val="34"/>
      </w:numPr>
      <w:tabs>
        <w:tab w:val="left" w:pos="284"/>
        <w:tab w:val="left" w:pos="740"/>
      </w:tabs>
      <w:autoSpaceDE w:val="0"/>
      <w:autoSpaceDN w:val="0"/>
      <w:adjustRightInd w:val="0"/>
      <w:ind w:left="284" w:hanging="284"/>
      <w:textAlignment w:val="center"/>
    </w:pPr>
    <w:rPr>
      <w:rFonts w:ascii="Franklin Gothic Book" w:hAnsi="Franklin Gothic Book" w:cs="ITCFranklinGothicStd-Book"/>
      <w:color w:val="000000"/>
      <w:sz w:val="20"/>
      <w:szCs w:val="20"/>
    </w:rPr>
  </w:style>
  <w:style w:type="paragraph" w:customStyle="1" w:styleId="05opsommingnumeriek">
    <w:name w:val="05_opsomming numeriek"/>
    <w:basedOn w:val="011Kop"/>
    <w:link w:val="05opsommingnumeriekChar"/>
    <w:qFormat/>
    <w:rsid w:val="001C2C85"/>
    <w:pPr>
      <w:spacing w:line="300" w:lineRule="atLeast"/>
      <w:ind w:left="227" w:hanging="227"/>
    </w:pPr>
    <w:rPr>
      <w:b w:val="0"/>
      <w:sz w:val="20"/>
      <w:lang w:eastAsia="nl-NL"/>
    </w:rPr>
  </w:style>
  <w:style w:type="character" w:customStyle="1" w:styleId="05opsommingnumeriekChar">
    <w:name w:val="05_opsomming numeriek Char"/>
    <w:basedOn w:val="DefaultParagraphFont"/>
    <w:link w:val="05opsommingnumeriek"/>
    <w:rsid w:val="001C2C85"/>
    <w:rPr>
      <w:rFonts w:ascii="Franklin Gothic Book" w:hAnsi="Franklin Gothic Book" w:cs="ITCFranklinGothicStd-Med"/>
      <w:bCs/>
      <w:sz w:val="20"/>
      <w:szCs w:val="40"/>
      <w:lang w:eastAsia="nl-NL"/>
    </w:rPr>
  </w:style>
  <w:style w:type="character" w:styleId="PlaceholderText">
    <w:name w:val="Placeholder Text"/>
    <w:basedOn w:val="DefaultParagraphFont"/>
    <w:uiPriority w:val="99"/>
    <w:semiHidden/>
    <w:rsid w:val="00717B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81758">
      <w:bodyDiv w:val="1"/>
      <w:marLeft w:val="0"/>
      <w:marRight w:val="0"/>
      <w:marTop w:val="0"/>
      <w:marBottom w:val="0"/>
      <w:divBdr>
        <w:top w:val="none" w:sz="0" w:space="0" w:color="auto"/>
        <w:left w:val="none" w:sz="0" w:space="0" w:color="auto"/>
        <w:bottom w:val="none" w:sz="0" w:space="0" w:color="auto"/>
        <w:right w:val="none" w:sz="0" w:space="0" w:color="auto"/>
      </w:divBdr>
    </w:div>
    <w:div w:id="119803587">
      <w:bodyDiv w:val="1"/>
      <w:marLeft w:val="0"/>
      <w:marRight w:val="0"/>
      <w:marTop w:val="0"/>
      <w:marBottom w:val="0"/>
      <w:divBdr>
        <w:top w:val="none" w:sz="0" w:space="0" w:color="auto"/>
        <w:left w:val="none" w:sz="0" w:space="0" w:color="auto"/>
        <w:bottom w:val="none" w:sz="0" w:space="0" w:color="auto"/>
        <w:right w:val="none" w:sz="0" w:space="0" w:color="auto"/>
      </w:divBdr>
      <w:divsChild>
        <w:div w:id="412319610">
          <w:marLeft w:val="0"/>
          <w:marRight w:val="0"/>
          <w:marTop w:val="0"/>
          <w:marBottom w:val="0"/>
          <w:divBdr>
            <w:top w:val="none" w:sz="0" w:space="0" w:color="auto"/>
            <w:left w:val="none" w:sz="0" w:space="0" w:color="auto"/>
            <w:bottom w:val="none" w:sz="0" w:space="0" w:color="auto"/>
            <w:right w:val="none" w:sz="0" w:space="0" w:color="auto"/>
          </w:divBdr>
          <w:divsChild>
            <w:div w:id="905258094">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37983310">
      <w:bodyDiv w:val="1"/>
      <w:marLeft w:val="0"/>
      <w:marRight w:val="0"/>
      <w:marTop w:val="0"/>
      <w:marBottom w:val="0"/>
      <w:divBdr>
        <w:top w:val="none" w:sz="0" w:space="0" w:color="auto"/>
        <w:left w:val="none" w:sz="0" w:space="0" w:color="auto"/>
        <w:bottom w:val="none" w:sz="0" w:space="0" w:color="auto"/>
        <w:right w:val="none" w:sz="0" w:space="0" w:color="auto"/>
      </w:divBdr>
    </w:div>
    <w:div w:id="161463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hemoviedb.org/" TargetMode="Externa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yperlink" Target="http://www.pulse.n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pulse.nl" TargetMode="External"/><Relationship Id="rId14" Type="http://schemas.openxmlformats.org/officeDocument/2006/relationships/image" Target="media/image4.pn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footer3.xml.rels><?xml version="1.0" encoding="UTF-8" standalone="yes"?>
<Relationships xmlns="http://schemas.openxmlformats.org/package/2006/relationships"><Relationship Id="rId3" Type="http://schemas.openxmlformats.org/officeDocument/2006/relationships/hyperlink" Target="http://www.pulse.nl" TargetMode="External"/><Relationship Id="rId2" Type="http://schemas.openxmlformats.org/officeDocument/2006/relationships/hyperlink" Target="mailto:info@pulse.nl" TargetMode="External"/><Relationship Id="rId1" Type="http://schemas.openxmlformats.org/officeDocument/2006/relationships/image" Target="media/image11.jpeg"/><Relationship Id="rId5" Type="http://schemas.openxmlformats.org/officeDocument/2006/relationships/hyperlink" Target="http://www.pulse.nl" TargetMode="External"/><Relationship Id="rId4" Type="http://schemas.openxmlformats.org/officeDocument/2006/relationships/hyperlink" Target="mailto:info@pulse.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_rels/settings.xml.rels><?xml version="1.0" encoding="UTF-8" standalone="yes"?>
<Relationships xmlns="http://schemas.openxmlformats.org/package/2006/relationships"><Relationship Id="rId1" Type="http://schemas.openxmlformats.org/officeDocument/2006/relationships/attachedTemplate" Target="file:///\\pg.local\dfs\PBS_Huisstijl\Templates_algemeen\Word_Pulse_template_rapport_nieuw.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43A58BD1C164EE18C60D6F42672539F"/>
        <w:category>
          <w:name w:val="General"/>
          <w:gallery w:val="placeholder"/>
        </w:category>
        <w:types>
          <w:type w:val="bbPlcHdr"/>
        </w:types>
        <w:behaviors>
          <w:behavior w:val="content"/>
        </w:behaviors>
        <w:guid w:val="{92A1A608-9794-4132-8693-FB6E0C94CDB2}"/>
      </w:docPartPr>
      <w:docPartBody>
        <w:p w:rsidR="00D678E7" w:rsidRDefault="00AA5B39">
          <w:pPr>
            <w:pStyle w:val="743A58BD1C164EE18C60D6F42672539F"/>
          </w:pPr>
          <w:r w:rsidRPr="00C3017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TCFranklinGothicStd-Book">
    <w:altName w:val="ITC Franklin Gothic Std Book"/>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ITC Franklin Gothic Std Book">
    <w:panose1 w:val="00000000000000000000"/>
    <w:charset w:val="00"/>
    <w:family w:val="swiss"/>
    <w:notTrueType/>
    <w:pitch w:val="variable"/>
    <w:sig w:usb0="800000AF" w:usb1="4000204A" w:usb2="00000000" w:usb3="00000000" w:csb0="00000001" w:csb1="00000000"/>
  </w:font>
  <w:font w:name="ITCFranklinGothicStd-Med">
    <w:altName w:val="Cambria"/>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B39"/>
    <w:rsid w:val="008626FD"/>
    <w:rsid w:val="00AA5B39"/>
    <w:rsid w:val="00AC04CB"/>
    <w:rsid w:val="00D678E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43A58BD1C164EE18C60D6F42672539F">
    <w:name w:val="743A58BD1C164EE18C60D6F4267253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Pulse2016">
      <a:dk1>
        <a:srgbClr val="000000"/>
      </a:dk1>
      <a:lt1>
        <a:srgbClr val="FFFFFF"/>
      </a:lt1>
      <a:dk2>
        <a:srgbClr val="848484"/>
      </a:dk2>
      <a:lt2>
        <a:srgbClr val="FFD500"/>
      </a:lt2>
      <a:accent1>
        <a:srgbClr val="FF0000"/>
      </a:accent1>
      <a:accent2>
        <a:srgbClr val="FF8000"/>
      </a:accent2>
      <a:accent3>
        <a:srgbClr val="330033"/>
      </a:accent3>
      <a:accent4>
        <a:srgbClr val="FF0066"/>
      </a:accent4>
      <a:accent5>
        <a:srgbClr val="00A551"/>
      </a:accent5>
      <a:accent6>
        <a:srgbClr val="0066CC"/>
      </a:accent6>
      <a:hlink>
        <a:srgbClr val="0000FF"/>
      </a:hlink>
      <a:folHlink>
        <a:srgbClr val="800080"/>
      </a:folHlink>
    </a:clrScheme>
    <a:fontScheme name="Segoe">
      <a:majorFont>
        <a:latin typeface="Segoe UI"/>
        <a:ea typeface=""/>
        <a:cs typeface=""/>
      </a:majorFont>
      <a:minorFont>
        <a:latin typeface="Segoe U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4B6AC4-A62F-4334-8976-59EECBBD0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Word_Pulse_template_rapport_nieuw.dotx</Template>
  <TotalTime>553</TotalTime>
  <Pages>11</Pages>
  <Words>1497</Words>
  <Characters>8235</Characters>
  <Application>Microsoft Office Word</Application>
  <DocSecurity>0</DocSecurity>
  <Lines>68</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Wijnen</dc:creator>
  <cp:lastModifiedBy>John Wijnen</cp:lastModifiedBy>
  <cp:revision>13</cp:revision>
  <cp:lastPrinted>2016-02-16T09:48:00Z</cp:lastPrinted>
  <dcterms:created xsi:type="dcterms:W3CDTF">2017-05-19T07:59:00Z</dcterms:created>
  <dcterms:modified xsi:type="dcterms:W3CDTF">2017-05-22T11:32:00Z</dcterms:modified>
</cp:coreProperties>
</file>